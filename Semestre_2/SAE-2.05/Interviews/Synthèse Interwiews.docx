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F846" w14:textId="77777777" w:rsidR="004A73BF" w:rsidRPr="00F67D3A" w:rsidRDefault="008E7E0B" w:rsidP="007D5AC1">
      <w:r>
        <w:rPr>
          <w:noProof/>
          <w:lang w:val="ru-RU" w:eastAsia="ru-RU"/>
        </w:rPr>
        <w:drawing>
          <wp:anchor distT="0" distB="0" distL="114300" distR="114300" simplePos="0" relativeHeight="251659264" behindDoc="1" locked="0" layoutInCell="1" allowOverlap="1" wp14:anchorId="219F48C2" wp14:editId="76B6F631">
            <wp:simplePos x="0" y="0"/>
            <wp:positionH relativeFrom="column">
              <wp:posOffset>-161290</wp:posOffset>
            </wp:positionH>
            <wp:positionV relativeFrom="paragraph">
              <wp:posOffset>-853440</wp:posOffset>
            </wp:positionV>
            <wp:extent cx="7745730" cy="10972800"/>
            <wp:effectExtent l="0" t="0" r="7620" b="0"/>
            <wp:wrapNone/>
            <wp:docPr id="307" name="Picture 30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45730" cy="1097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E882C0" w14:textId="77777777" w:rsidR="004A73BF" w:rsidRPr="00F67D3A" w:rsidRDefault="004A73BF" w:rsidP="007D5AC1"/>
    <w:p w14:paraId="62ECDA30" w14:textId="77777777" w:rsidR="004A73BF" w:rsidRPr="00F67D3A" w:rsidRDefault="004A73BF" w:rsidP="007D5AC1"/>
    <w:p w14:paraId="337B467E" w14:textId="77777777" w:rsidR="004A73BF" w:rsidRPr="00F67D3A" w:rsidRDefault="004A73BF" w:rsidP="007D5AC1"/>
    <w:p w14:paraId="1B4C2E8F" w14:textId="77777777" w:rsidR="004A73BF" w:rsidRPr="00F67D3A" w:rsidRDefault="004A73BF" w:rsidP="007D5AC1"/>
    <w:p w14:paraId="54A2F52C" w14:textId="77777777" w:rsidR="004A73BF" w:rsidRPr="00F67D3A" w:rsidRDefault="004A73BF" w:rsidP="007D5AC1"/>
    <w:p w14:paraId="0AA46EEE" w14:textId="77777777" w:rsidR="004A73BF" w:rsidRPr="00F67D3A" w:rsidRDefault="004A73BF" w:rsidP="007D5AC1"/>
    <w:p w14:paraId="6140610C" w14:textId="77777777" w:rsidR="004A73BF" w:rsidRPr="00F67D3A" w:rsidRDefault="004A73BF" w:rsidP="007D5AC1"/>
    <w:p w14:paraId="7DD7F939" w14:textId="77777777" w:rsidR="004A73BF" w:rsidRPr="00F67D3A" w:rsidRDefault="004A73BF" w:rsidP="007D5AC1"/>
    <w:p w14:paraId="6181072D" w14:textId="77777777" w:rsidR="004A73BF" w:rsidRPr="00F67D3A" w:rsidRDefault="004A73BF" w:rsidP="007D5AC1"/>
    <w:p w14:paraId="2DFD32C6" w14:textId="77777777" w:rsidR="004A73BF" w:rsidRPr="00F67D3A" w:rsidRDefault="004A73BF" w:rsidP="007D5AC1"/>
    <w:p w14:paraId="65919F35" w14:textId="77777777" w:rsidR="004A73BF" w:rsidRPr="00F67D3A" w:rsidRDefault="004A73BF" w:rsidP="007D5AC1"/>
    <w:p w14:paraId="1E95A6D2" w14:textId="77777777" w:rsidR="004A73BF" w:rsidRPr="00F67D3A" w:rsidRDefault="004A73BF" w:rsidP="007D5AC1"/>
    <w:p w14:paraId="6E2D95B6" w14:textId="77777777" w:rsidR="004A73BF" w:rsidRPr="00F67D3A" w:rsidRDefault="004A73BF" w:rsidP="007D5AC1"/>
    <w:p w14:paraId="65D555A2" w14:textId="77777777" w:rsidR="004A73BF" w:rsidRPr="00F67D3A" w:rsidRDefault="004A73BF" w:rsidP="007D5AC1"/>
    <w:p w14:paraId="4443250F" w14:textId="77777777" w:rsidR="004A73BF" w:rsidRPr="00F67D3A" w:rsidRDefault="004A73BF" w:rsidP="007D5AC1"/>
    <w:p w14:paraId="5EF177EE" w14:textId="77777777" w:rsidR="004A73BF" w:rsidRPr="00F67D3A" w:rsidRDefault="004A73BF" w:rsidP="007D5AC1"/>
    <w:p w14:paraId="7092CA3D" w14:textId="77777777" w:rsidR="004A73BF" w:rsidRPr="00F67D3A" w:rsidRDefault="00F0441F" w:rsidP="00F0441F">
      <w:pPr>
        <w:tabs>
          <w:tab w:val="left" w:pos="3153"/>
        </w:tabs>
      </w:pPr>
      <w:r w:rsidRPr="00F67D3A">
        <w:tab/>
      </w:r>
    </w:p>
    <w:p w14:paraId="4A656BC3" w14:textId="77777777" w:rsidR="004A73BF" w:rsidRPr="00F67D3A" w:rsidRDefault="004A73BF" w:rsidP="007D5AC1"/>
    <w:p w14:paraId="2FE3FD5E" w14:textId="77777777" w:rsidR="004A73BF" w:rsidRPr="00F67D3A" w:rsidRDefault="004A73BF" w:rsidP="007D5AC1"/>
    <w:p w14:paraId="587BDDB5" w14:textId="77777777" w:rsidR="004A73BF" w:rsidRPr="00F67D3A" w:rsidRDefault="004A73BF" w:rsidP="007D5AC1"/>
    <w:p w14:paraId="22F54B70" w14:textId="77777777" w:rsidR="004A73BF" w:rsidRPr="00F67D3A" w:rsidRDefault="008E7E0B" w:rsidP="007D5AC1">
      <w:r>
        <w:rPr>
          <w:noProof/>
          <w:color w:val="333333"/>
          <w:lang w:val="ru-RU" w:eastAsia="ru-RU"/>
        </w:rPr>
        <mc:AlternateContent>
          <mc:Choice Requires="wps">
            <w:drawing>
              <wp:anchor distT="36576" distB="36576" distL="36576" distR="36576" simplePos="0" relativeHeight="251654144" behindDoc="0" locked="0" layoutInCell="1" allowOverlap="1" wp14:anchorId="640FAD16" wp14:editId="4870056D">
                <wp:simplePos x="0" y="0"/>
                <wp:positionH relativeFrom="column">
                  <wp:posOffset>1143000</wp:posOffset>
                </wp:positionH>
                <wp:positionV relativeFrom="page">
                  <wp:posOffset>4343400</wp:posOffset>
                </wp:positionV>
                <wp:extent cx="5257800" cy="1485900"/>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4859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F0FEEA3" w14:textId="4369F290" w:rsidR="004F6FD5" w:rsidRPr="009424FF" w:rsidRDefault="006C11EC" w:rsidP="009424FF">
                            <w:pPr>
                              <w:pStyle w:val="MyHeadtitle"/>
                              <w:rPr>
                                <w:rStyle w:val="sowc"/>
                                <w:rFonts w:ascii="Futura LT" w:hAnsi="Futura LT"/>
                                <w:color w:val="0F709A"/>
                                <w:sz w:val="56"/>
                                <w:szCs w:val="52"/>
                              </w:rPr>
                            </w:pPr>
                            <w:proofErr w:type="spellStart"/>
                            <w:r w:rsidRPr="006C11EC">
                              <w:t>Synthèse</w:t>
                            </w:r>
                            <w:proofErr w:type="spellEnd"/>
                            <w:r w:rsidRPr="006C11EC">
                              <w:t xml:space="preserve"> des Interviews</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0FAD16" id="_x0000_t202" coordsize="21600,21600" o:spt="202" path="m,l,21600r21600,l21600,xe">
                <v:stroke joinstyle="miter"/>
                <v:path gradientshapeok="t" o:connecttype="rect"/>
              </v:shapetype>
              <v:shape id="Text Box 4" o:spid="_x0000_s1026" type="#_x0000_t202" style="position:absolute;margin-left:90pt;margin-top:342pt;width:414pt;height:117pt;z-index:2516541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" filled="f" fillcolor="#fffffe" stroked="f" strokecolor="#212120" insetpen="t">
                <v:textbox inset="2.88pt,2.88pt,2.88pt,2.88pt">
                  <w:txbxContent>
                    <w:p w14:paraId="4F0FEEA3" w14:textId="4369F290" w:rsidR="004F6FD5" w:rsidRPr="009424FF" w:rsidRDefault="006C11EC" w:rsidP="009424FF">
                      <w:pPr>
                        <w:pStyle w:val="MyHeadtitle"/>
                        <w:rPr>
                          <w:rStyle w:val="sowc"/>
                          <w:rFonts w:ascii="Futura LT" w:hAnsi="Futura LT"/>
                          <w:color w:val="0F709A"/>
                          <w:sz w:val="56"/>
                          <w:szCs w:val="52"/>
                        </w:rPr>
                      </w:pPr>
                      <w:proofErr w:type="spellStart"/>
                      <w:r w:rsidRPr="006C11EC">
                        <w:t>Synthèse</w:t>
                      </w:r>
                      <w:proofErr w:type="spellEnd"/>
                      <w:r w:rsidRPr="006C11EC">
                        <w:t xml:space="preserve"> des Interviews</w:t>
                      </w:r>
                    </w:p>
                  </w:txbxContent>
                </v:textbox>
                <w10:wrap anchory="page"/>
              </v:shape>
            </w:pict>
          </mc:Fallback>
        </mc:AlternateContent>
      </w:r>
    </w:p>
    <w:p w14:paraId="375BC3A2" w14:textId="77777777" w:rsidR="004A73BF" w:rsidRPr="00F67D3A" w:rsidRDefault="004A73BF" w:rsidP="007D5AC1"/>
    <w:p w14:paraId="566CDD51" w14:textId="77777777" w:rsidR="004A73BF" w:rsidRPr="00F67D3A" w:rsidRDefault="004A73BF" w:rsidP="007D5AC1"/>
    <w:p w14:paraId="2973407F" w14:textId="77777777" w:rsidR="004A73BF" w:rsidRPr="00F67D3A" w:rsidRDefault="004A73BF" w:rsidP="007D5AC1"/>
    <w:p w14:paraId="457E1A55" w14:textId="77777777" w:rsidR="004A73BF" w:rsidRPr="00F67D3A" w:rsidRDefault="004A73BF" w:rsidP="007D5AC1"/>
    <w:p w14:paraId="11C512B0" w14:textId="77777777" w:rsidR="004A73BF" w:rsidRPr="00F67D3A" w:rsidRDefault="004A73BF" w:rsidP="004A73BF">
      <w:pPr>
        <w:pStyle w:val="My"/>
        <w:jc w:val="right"/>
        <w:rPr>
          <w:rStyle w:val="sowc"/>
          <w:color w:val="333333"/>
          <w:lang w:val="en-US"/>
        </w:rPr>
      </w:pPr>
    </w:p>
    <w:p w14:paraId="506A9B51" w14:textId="77777777" w:rsidR="004A73BF" w:rsidRPr="00F67D3A" w:rsidRDefault="004A73BF" w:rsidP="007D5AC1"/>
    <w:p w14:paraId="24D540CE" w14:textId="77777777" w:rsidR="004A73BF" w:rsidRPr="00F67D3A" w:rsidRDefault="004A73BF" w:rsidP="007D5AC1"/>
    <w:p w14:paraId="2423D22A" w14:textId="77777777" w:rsidR="004A73BF" w:rsidRPr="00F67D3A" w:rsidRDefault="004A73BF" w:rsidP="007D5AC1"/>
    <w:p w14:paraId="0D4258FF" w14:textId="77777777" w:rsidR="004A73BF" w:rsidRPr="00F67D3A" w:rsidRDefault="004A73BF" w:rsidP="007D5AC1"/>
    <w:p w14:paraId="455CE9E8" w14:textId="77777777" w:rsidR="004A73BF" w:rsidRPr="00F67D3A" w:rsidRDefault="004A73BF" w:rsidP="007D5AC1"/>
    <w:p w14:paraId="188636C3" w14:textId="77777777" w:rsidR="004A73BF" w:rsidRPr="00F67D3A" w:rsidRDefault="004A73BF" w:rsidP="007D5AC1"/>
    <w:p w14:paraId="6FEF8345" w14:textId="77777777" w:rsidR="004A73BF" w:rsidRPr="00F67D3A" w:rsidRDefault="004A73BF" w:rsidP="007D5AC1"/>
    <w:p w14:paraId="528BE341" w14:textId="32A59F40" w:rsidR="004A73BF" w:rsidRPr="00F67D3A" w:rsidRDefault="006C11EC" w:rsidP="007D5AC1">
      <w:r>
        <w:rPr>
          <w:noProof/>
          <w:lang w:val="ru-RU" w:eastAsia="ru-RU"/>
        </w:rPr>
        <w:lastRenderedPageBreak/>
        <w:drawing>
          <wp:anchor distT="0" distB="0" distL="114300" distR="114300" simplePos="0" relativeHeight="251661312" behindDoc="1" locked="0" layoutInCell="1" allowOverlap="1" wp14:anchorId="5F918484" wp14:editId="3987D760">
            <wp:simplePos x="0" y="0"/>
            <wp:positionH relativeFrom="margin">
              <wp:align>left</wp:align>
            </wp:positionH>
            <wp:positionV relativeFrom="paragraph">
              <wp:posOffset>-615950</wp:posOffset>
            </wp:positionV>
            <wp:extent cx="7886700" cy="1356360"/>
            <wp:effectExtent l="0" t="0" r="0" b="0"/>
            <wp:wrapNone/>
            <wp:docPr id="309" name="Picture 30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86700" cy="1356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9A11BF" w14:textId="004642B2" w:rsidR="004A73BF" w:rsidRPr="00F67D3A" w:rsidRDefault="004A73BF" w:rsidP="007D5AC1"/>
    <w:p w14:paraId="40A7C41F" w14:textId="64BCCE80" w:rsidR="004A73BF" w:rsidRPr="00F67D3A" w:rsidRDefault="004A73BF" w:rsidP="007D5AC1"/>
    <w:p w14:paraId="7F1BBD23" w14:textId="10DA9D5F" w:rsidR="004A73BF" w:rsidRPr="00F67D3A" w:rsidRDefault="006C11EC" w:rsidP="007D5AC1">
      <w:r>
        <w:rPr>
          <w:noProof/>
          <w:lang w:val="ru-RU" w:eastAsia="ru-RU"/>
        </w:rPr>
        <mc:AlternateContent>
          <mc:Choice Requires="wps">
            <w:drawing>
              <wp:anchor distT="36576" distB="36576" distL="36576" distR="36576" simplePos="0" relativeHeight="251656192" behindDoc="0" locked="0" layoutInCell="1" allowOverlap="1" wp14:anchorId="41EB1B0E" wp14:editId="417514EF">
                <wp:simplePos x="0" y="0"/>
                <wp:positionH relativeFrom="column">
                  <wp:posOffset>632460</wp:posOffset>
                </wp:positionH>
                <wp:positionV relativeFrom="page">
                  <wp:posOffset>1752600</wp:posOffset>
                </wp:positionV>
                <wp:extent cx="6400800" cy="8503920"/>
                <wp:effectExtent l="0" t="0" r="0" b="0"/>
                <wp:wrapNone/>
                <wp:docPr id="2"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50392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345622B" w14:textId="59EE3D32" w:rsidR="00137852" w:rsidRPr="00FC621B" w:rsidRDefault="006C11EC" w:rsidP="001B311B">
                            <w:pPr>
                              <w:pStyle w:val="My"/>
                              <w:rPr>
                                <w:sz w:val="52"/>
                                <w:szCs w:val="52"/>
                                <w:lang w:val="fr-FR"/>
                              </w:rPr>
                            </w:pPr>
                            <w:r w:rsidRPr="00FC621B">
                              <w:rPr>
                                <w:rFonts w:ascii="Futura LT" w:hAnsi="Futura LT"/>
                                <w:bCs/>
                                <w:color w:val="0F709A"/>
                                <w:kern w:val="32"/>
                                <w:sz w:val="52"/>
                                <w:szCs w:val="52"/>
                                <w:lang w:val="fr-FR"/>
                              </w:rPr>
                              <w:t>Résumé de la première interview :</w:t>
                            </w:r>
                          </w:p>
                          <w:p w14:paraId="5D33C58F" w14:textId="7DC8D2E4" w:rsidR="00C413DE" w:rsidRDefault="00C413DE" w:rsidP="00C413DE">
                            <w:pPr>
                              <w:pStyle w:val="My"/>
                              <w:rPr>
                                <w:rStyle w:val="sowc"/>
                                <w:color w:val="auto"/>
                              </w:rPr>
                            </w:pPr>
                          </w:p>
                          <w:p w14:paraId="6E278CA0" w14:textId="3C2E2136"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Profil de l’interviewée :</w:t>
                            </w:r>
                          </w:p>
                          <w:p w14:paraId="7E4AD294"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Prénom : Corinne</w:t>
                            </w:r>
                          </w:p>
                          <w:p w14:paraId="177D6CB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Âge : 50 ans</w:t>
                            </w:r>
                          </w:p>
                          <w:p w14:paraId="41C10A3D"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Genre : Féminin </w:t>
                            </w:r>
                          </w:p>
                          <w:p w14:paraId="25B2AADE"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Statut actuel : Assistante</w:t>
                            </w:r>
                          </w:p>
                          <w:p w14:paraId="5251BEE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Centre d'intérêt : Danse, Théâtre, Romans</w:t>
                            </w:r>
                          </w:p>
                          <w:p w14:paraId="25162706" w14:textId="77777777" w:rsidR="006C11EC" w:rsidRPr="006C11EC" w:rsidRDefault="006C11EC" w:rsidP="006C11EC">
                            <w:pPr>
                              <w:rPr>
                                <w:rFonts w:asciiTheme="majorHAnsi" w:hAnsiTheme="majorHAnsi"/>
                                <w:sz w:val="24"/>
                                <w:szCs w:val="24"/>
                              </w:rPr>
                            </w:pPr>
                          </w:p>
                          <w:p w14:paraId="5DE3C900" w14:textId="1A2E5CB0"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Lieu de tournage de l’interview :</w:t>
                            </w:r>
                          </w:p>
                          <w:p w14:paraId="06A2EB35"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Parc Jean Mansuy</w:t>
                            </w:r>
                          </w:p>
                          <w:p w14:paraId="3325FA71" w14:textId="77777777" w:rsidR="006C11EC" w:rsidRPr="006C11EC" w:rsidRDefault="006C11EC" w:rsidP="006C11EC">
                            <w:pPr>
                              <w:rPr>
                                <w:rFonts w:asciiTheme="majorHAnsi" w:hAnsiTheme="majorHAnsi"/>
                                <w:sz w:val="24"/>
                                <w:szCs w:val="24"/>
                              </w:rPr>
                            </w:pPr>
                          </w:p>
                          <w:p w14:paraId="53057EA4" w14:textId="0A0DC059"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 xml:space="preserve">Relation avec l’interviewée : </w:t>
                            </w:r>
                          </w:p>
                          <w:p w14:paraId="14D83F42"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Aucun lien préalable </w:t>
                            </w:r>
                          </w:p>
                          <w:p w14:paraId="46FF8D1C" w14:textId="77777777" w:rsidR="006C11EC" w:rsidRPr="006C11EC" w:rsidRDefault="006C11EC" w:rsidP="006C11EC">
                            <w:pPr>
                              <w:rPr>
                                <w:rFonts w:asciiTheme="majorHAnsi" w:hAnsiTheme="majorHAnsi"/>
                                <w:sz w:val="24"/>
                                <w:szCs w:val="24"/>
                              </w:rPr>
                            </w:pPr>
                          </w:p>
                          <w:p w14:paraId="54D5459C" w14:textId="1CB28115"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Intervieweur :</w:t>
                            </w:r>
                          </w:p>
                          <w:p w14:paraId="14DC54B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Robin </w:t>
                            </w:r>
                            <w:proofErr w:type="spellStart"/>
                            <w:r w:rsidRPr="006C11EC">
                              <w:rPr>
                                <w:rFonts w:asciiTheme="majorHAnsi" w:hAnsiTheme="majorHAnsi"/>
                                <w:sz w:val="24"/>
                                <w:szCs w:val="24"/>
                              </w:rPr>
                              <w:t>Biget</w:t>
                            </w:r>
                            <w:proofErr w:type="spellEnd"/>
                          </w:p>
                          <w:p w14:paraId="63AB425A" w14:textId="77777777" w:rsidR="006C11EC" w:rsidRPr="006C11EC" w:rsidRDefault="006C11EC" w:rsidP="006C11EC">
                            <w:pPr>
                              <w:rPr>
                                <w:rFonts w:asciiTheme="majorHAnsi" w:hAnsiTheme="majorHAnsi"/>
                                <w:b/>
                                <w:bCs/>
                                <w:sz w:val="24"/>
                                <w:szCs w:val="24"/>
                                <w:u w:val="single"/>
                              </w:rPr>
                            </w:pPr>
                          </w:p>
                          <w:p w14:paraId="3C1D6E48"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L'entretien commence avec Corinne, une assistante de 50 ans, qui se présente et partage ses centres d'intérêt.</w:t>
                            </w:r>
                          </w:p>
                          <w:p w14:paraId="501C9619"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Corinne explique qu'elle est passionnée par la culture, particulièrement la lecture de romans. Elle préfère les spectacles vivants comme le ballet, le théâtre et l'humour au cinéma. En matière de réseaux sociaux, elle utilise uniquement LinkedIn pour des raisons professionnelles.</w:t>
                            </w:r>
                          </w:p>
                          <w:p w14:paraId="73B72408"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Concernant les applications culturelles, Corinne avoue ne pas en connaître, mais exprime son intérêt pour en découvrir. Elle serait prête à utiliser une application gratuite dans un premier temps, et envisagerait un abonnement ne dépassant pas 5 euros par mois si le service est justifié.</w:t>
                            </w:r>
                          </w:p>
                          <w:p w14:paraId="53EE36C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Elle se montre enthousiaste à l'idée de recommander l'application à ses contacts, notamment dans ses cercles associatifs. Pour améliorer l'application, elle suggère l'ajout d'alertes pour les événements du week-end dans un rayon de 20-30 km, particulièrement pendant les saisons automne-hiver, ainsi qu'un système de recommandations personnalisées basé sur ses préférences.</w:t>
                            </w:r>
                          </w:p>
                          <w:p w14:paraId="1C4F6898" w14:textId="77777777" w:rsidR="006C11EC" w:rsidRPr="006C11EC" w:rsidRDefault="006C11EC" w:rsidP="00C413DE">
                            <w:pPr>
                              <w:pStyle w:val="My"/>
                              <w:rPr>
                                <w:rStyle w:val="sowc"/>
                                <w:rFonts w:cs="Times New Roman"/>
                                <w:lang w:val="fr-FR"/>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EB1B0E" id="Text Box 120" o:spid="_x0000_s1027" type="#_x0000_t202" style="position:absolute;margin-left:49.8pt;margin-top:138pt;width:7in;height:669.6pt;z-index:2516561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" filled="f" fillcolor="#fffffe" stroked="f" strokecolor="#212120" insetpen="t">
                <v:textbox inset="2.88pt,2.88pt,2.88pt,2.88pt">
                  <w:txbxContent>
                    <w:p w14:paraId="1345622B" w14:textId="59EE3D32" w:rsidR="00137852" w:rsidRPr="00FC621B" w:rsidRDefault="006C11EC" w:rsidP="001B311B">
                      <w:pPr>
                        <w:pStyle w:val="My"/>
                        <w:rPr>
                          <w:sz w:val="52"/>
                          <w:szCs w:val="52"/>
                          <w:lang w:val="fr-FR"/>
                        </w:rPr>
                      </w:pPr>
                      <w:r w:rsidRPr="00FC621B">
                        <w:rPr>
                          <w:rFonts w:ascii="Futura LT" w:hAnsi="Futura LT"/>
                          <w:bCs/>
                          <w:color w:val="0F709A"/>
                          <w:kern w:val="32"/>
                          <w:sz w:val="52"/>
                          <w:szCs w:val="52"/>
                          <w:lang w:val="fr-FR"/>
                        </w:rPr>
                        <w:t>Résumé de la première interview :</w:t>
                      </w:r>
                    </w:p>
                    <w:p w14:paraId="5D33C58F" w14:textId="7DC8D2E4" w:rsidR="00C413DE" w:rsidRDefault="00C413DE" w:rsidP="00C413DE">
                      <w:pPr>
                        <w:pStyle w:val="My"/>
                        <w:rPr>
                          <w:rStyle w:val="sowc"/>
                          <w:color w:val="auto"/>
                        </w:rPr>
                      </w:pPr>
                    </w:p>
                    <w:p w14:paraId="6E278CA0" w14:textId="3C2E2136"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Profil de l’interviewée :</w:t>
                      </w:r>
                    </w:p>
                    <w:p w14:paraId="7E4AD294"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Prénom : Corinne</w:t>
                      </w:r>
                    </w:p>
                    <w:p w14:paraId="177D6CB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Âge : 50 ans</w:t>
                      </w:r>
                    </w:p>
                    <w:p w14:paraId="41C10A3D"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Genre : Féminin </w:t>
                      </w:r>
                    </w:p>
                    <w:p w14:paraId="25B2AADE"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Statut actuel : Assistante</w:t>
                      </w:r>
                    </w:p>
                    <w:p w14:paraId="5251BEE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Centre d'intérêt : Danse, Théâtre, Romans</w:t>
                      </w:r>
                    </w:p>
                    <w:p w14:paraId="25162706" w14:textId="77777777" w:rsidR="006C11EC" w:rsidRPr="006C11EC" w:rsidRDefault="006C11EC" w:rsidP="006C11EC">
                      <w:pPr>
                        <w:rPr>
                          <w:rFonts w:asciiTheme="majorHAnsi" w:hAnsiTheme="majorHAnsi"/>
                          <w:sz w:val="24"/>
                          <w:szCs w:val="24"/>
                        </w:rPr>
                      </w:pPr>
                    </w:p>
                    <w:p w14:paraId="5DE3C900" w14:textId="1A2E5CB0"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Lieu de tournage de l’interview :</w:t>
                      </w:r>
                    </w:p>
                    <w:p w14:paraId="06A2EB35"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Parc Jean Mansuy</w:t>
                      </w:r>
                    </w:p>
                    <w:p w14:paraId="3325FA71" w14:textId="77777777" w:rsidR="006C11EC" w:rsidRPr="006C11EC" w:rsidRDefault="006C11EC" w:rsidP="006C11EC">
                      <w:pPr>
                        <w:rPr>
                          <w:rFonts w:asciiTheme="majorHAnsi" w:hAnsiTheme="majorHAnsi"/>
                          <w:sz w:val="24"/>
                          <w:szCs w:val="24"/>
                        </w:rPr>
                      </w:pPr>
                    </w:p>
                    <w:p w14:paraId="53057EA4" w14:textId="0A0DC059"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 xml:space="preserve">Relation avec l’interviewée : </w:t>
                      </w:r>
                    </w:p>
                    <w:p w14:paraId="14D83F42"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Aucun lien préalable </w:t>
                      </w:r>
                    </w:p>
                    <w:p w14:paraId="46FF8D1C" w14:textId="77777777" w:rsidR="006C11EC" w:rsidRPr="006C11EC" w:rsidRDefault="006C11EC" w:rsidP="006C11EC">
                      <w:pPr>
                        <w:rPr>
                          <w:rFonts w:asciiTheme="majorHAnsi" w:hAnsiTheme="majorHAnsi"/>
                          <w:sz w:val="24"/>
                          <w:szCs w:val="24"/>
                        </w:rPr>
                      </w:pPr>
                    </w:p>
                    <w:p w14:paraId="54D5459C" w14:textId="1CB28115"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Intervieweur :</w:t>
                      </w:r>
                    </w:p>
                    <w:p w14:paraId="14DC54B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Robin </w:t>
                      </w:r>
                      <w:proofErr w:type="spellStart"/>
                      <w:r w:rsidRPr="006C11EC">
                        <w:rPr>
                          <w:rFonts w:asciiTheme="majorHAnsi" w:hAnsiTheme="majorHAnsi"/>
                          <w:sz w:val="24"/>
                          <w:szCs w:val="24"/>
                        </w:rPr>
                        <w:t>Biget</w:t>
                      </w:r>
                      <w:proofErr w:type="spellEnd"/>
                    </w:p>
                    <w:p w14:paraId="63AB425A" w14:textId="77777777" w:rsidR="006C11EC" w:rsidRPr="006C11EC" w:rsidRDefault="006C11EC" w:rsidP="006C11EC">
                      <w:pPr>
                        <w:rPr>
                          <w:rFonts w:asciiTheme="majorHAnsi" w:hAnsiTheme="majorHAnsi"/>
                          <w:b/>
                          <w:bCs/>
                          <w:sz w:val="24"/>
                          <w:szCs w:val="24"/>
                          <w:u w:val="single"/>
                        </w:rPr>
                      </w:pPr>
                    </w:p>
                    <w:p w14:paraId="3C1D6E48"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L'entretien commence avec Corinne, une assistante de 50 ans, qui se présente et partage ses centres d'intérêt.</w:t>
                      </w:r>
                    </w:p>
                    <w:p w14:paraId="501C9619"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Corinne explique qu'elle est passionnée par la culture, particulièrement la lecture de romans. Elle préfère les spectacles vivants comme le ballet, le théâtre et l'humour au cinéma. En matière de réseaux sociaux, elle utilise uniquement LinkedIn pour des raisons professionnelles.</w:t>
                      </w:r>
                    </w:p>
                    <w:p w14:paraId="73B72408"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Concernant les applications culturelles, Corinne avoue ne pas en connaître, mais exprime son intérêt pour en découvrir. Elle serait prête à utiliser une application gratuite dans un premier temps, et envisagerait un abonnement ne dépassant pas 5 euros par mois si le service est justifié.</w:t>
                      </w:r>
                    </w:p>
                    <w:p w14:paraId="53EE36C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Elle se montre enthousiaste à l'idée de recommander l'application à ses contacts, notamment dans ses cercles associatifs. Pour améliorer l'application, elle suggère l'ajout d'alertes pour les événements du week-end dans un rayon de 20-30 km, particulièrement pendant les saisons automne-hiver, ainsi qu'un système de recommandations personnalisées basé sur ses préférences.</w:t>
                      </w:r>
                    </w:p>
                    <w:p w14:paraId="1C4F6898" w14:textId="77777777" w:rsidR="006C11EC" w:rsidRPr="006C11EC" w:rsidRDefault="006C11EC" w:rsidP="00C413DE">
                      <w:pPr>
                        <w:pStyle w:val="My"/>
                        <w:rPr>
                          <w:rStyle w:val="sowc"/>
                          <w:rFonts w:cs="Times New Roman"/>
                          <w:lang w:val="fr-FR"/>
                        </w:rPr>
                      </w:pPr>
                    </w:p>
                  </w:txbxContent>
                </v:textbox>
                <w10:wrap anchory="page"/>
              </v:shape>
            </w:pict>
          </mc:Fallback>
        </mc:AlternateContent>
      </w:r>
    </w:p>
    <w:p w14:paraId="6633ECC9" w14:textId="77777777" w:rsidR="004A73BF" w:rsidRPr="00F67D3A" w:rsidRDefault="004A73BF" w:rsidP="007D5AC1"/>
    <w:p w14:paraId="710FCBA2" w14:textId="15B0FCA2" w:rsidR="004A73BF" w:rsidRPr="00F67D3A" w:rsidRDefault="004A73BF" w:rsidP="007D5AC1"/>
    <w:p w14:paraId="06040648" w14:textId="33484FFD" w:rsidR="004A73BF" w:rsidRPr="00F67D3A" w:rsidRDefault="004A73BF" w:rsidP="007D5AC1"/>
    <w:p w14:paraId="6371B885" w14:textId="77777777" w:rsidR="004A73BF" w:rsidRPr="00F67D3A" w:rsidRDefault="004A73BF" w:rsidP="007D5AC1"/>
    <w:p w14:paraId="1CC0A148" w14:textId="1082315B" w:rsidR="004A73BF" w:rsidRPr="00F67D3A" w:rsidRDefault="004A73BF" w:rsidP="007D5AC1"/>
    <w:p w14:paraId="24F80E44" w14:textId="77777777" w:rsidR="004A73BF" w:rsidRPr="00F67D3A" w:rsidRDefault="004A73BF" w:rsidP="007D5AC1"/>
    <w:p w14:paraId="5B4808A4" w14:textId="4A26194E" w:rsidR="004A73BF" w:rsidRPr="00F67D3A" w:rsidRDefault="004A73BF" w:rsidP="007D5AC1"/>
    <w:p w14:paraId="75804F6C" w14:textId="0552938F" w:rsidR="004A73BF" w:rsidRPr="00F67D3A" w:rsidRDefault="004A73BF" w:rsidP="007D5AC1"/>
    <w:p w14:paraId="437D931F" w14:textId="77777777" w:rsidR="00664743" w:rsidRPr="00F67D3A" w:rsidRDefault="00664743" w:rsidP="007D5AC1"/>
    <w:p w14:paraId="4381D791" w14:textId="59B7BF18" w:rsidR="00664743" w:rsidRPr="00F67D3A" w:rsidRDefault="00664743" w:rsidP="007D5AC1"/>
    <w:p w14:paraId="67379E34" w14:textId="79BE8179" w:rsidR="00664743" w:rsidRPr="00F67D3A" w:rsidRDefault="00664743" w:rsidP="007D5AC1"/>
    <w:p w14:paraId="5BBD2A7F" w14:textId="69BA491A" w:rsidR="00664743" w:rsidRPr="00F67D3A" w:rsidRDefault="00664743" w:rsidP="007D5AC1"/>
    <w:p w14:paraId="031442C6" w14:textId="4E56C6C8" w:rsidR="00664743" w:rsidRPr="00F67D3A" w:rsidRDefault="00664743" w:rsidP="007D5AC1"/>
    <w:p w14:paraId="3B526A57" w14:textId="77777777" w:rsidR="00664743" w:rsidRPr="00F67D3A" w:rsidRDefault="00664743" w:rsidP="007D5AC1"/>
    <w:p w14:paraId="63C65F3A" w14:textId="77777777" w:rsidR="00664743" w:rsidRPr="00F67D3A" w:rsidRDefault="00664743" w:rsidP="007D5AC1"/>
    <w:p w14:paraId="4C4019D3" w14:textId="77777777" w:rsidR="00664743" w:rsidRPr="00F67D3A" w:rsidRDefault="002D2E2F" w:rsidP="002D2E2F">
      <w:pPr>
        <w:tabs>
          <w:tab w:val="left" w:pos="9012"/>
        </w:tabs>
      </w:pPr>
      <w:r w:rsidRPr="00F67D3A">
        <w:tab/>
      </w:r>
    </w:p>
    <w:p w14:paraId="522B80C1" w14:textId="77777777" w:rsidR="00664743" w:rsidRPr="00F67D3A" w:rsidRDefault="00664743" w:rsidP="007D5AC1"/>
    <w:p w14:paraId="43B89F4B" w14:textId="0F2BABC0" w:rsidR="00664743" w:rsidRPr="00F67D3A" w:rsidRDefault="00664743" w:rsidP="007D5AC1"/>
    <w:p w14:paraId="1CC3D5D1" w14:textId="77777777" w:rsidR="00664743" w:rsidRPr="00F67D3A" w:rsidRDefault="00664743" w:rsidP="007D5AC1"/>
    <w:p w14:paraId="1FEE8280" w14:textId="77777777" w:rsidR="00664743" w:rsidRPr="00F67D3A" w:rsidRDefault="00664743" w:rsidP="007D5AC1"/>
    <w:p w14:paraId="1C113E98" w14:textId="77777777" w:rsidR="00664743" w:rsidRPr="00F67D3A" w:rsidRDefault="00664743" w:rsidP="007D5AC1"/>
    <w:p w14:paraId="5C9B1BBE" w14:textId="77777777" w:rsidR="00664743" w:rsidRPr="00F67D3A" w:rsidRDefault="00664743" w:rsidP="007D5AC1"/>
    <w:p w14:paraId="45842FA6" w14:textId="4DB4809D" w:rsidR="00664743" w:rsidRPr="00F67D3A" w:rsidRDefault="00664743" w:rsidP="007D5AC1"/>
    <w:p w14:paraId="7B24D528" w14:textId="3A527AA5" w:rsidR="00664743" w:rsidRPr="00F67D3A" w:rsidRDefault="00664743" w:rsidP="007D5AC1"/>
    <w:p w14:paraId="4F126846" w14:textId="19D0D280" w:rsidR="00F0441F" w:rsidRPr="00F67D3A" w:rsidRDefault="00F0441F" w:rsidP="007D5AC1"/>
    <w:p w14:paraId="1037324E" w14:textId="61D8BBF5" w:rsidR="00664743" w:rsidRPr="00F67D3A" w:rsidRDefault="00664743" w:rsidP="007D5AC1"/>
    <w:p w14:paraId="30918AE4" w14:textId="7C25B8EC" w:rsidR="00664743" w:rsidRDefault="00664743" w:rsidP="007D5AC1"/>
    <w:p w14:paraId="4E342C1F" w14:textId="428D7ACD" w:rsidR="006C11EC" w:rsidRDefault="006C11EC" w:rsidP="007D5AC1"/>
    <w:p w14:paraId="48ACE6A2" w14:textId="2C18BEBA" w:rsidR="006C11EC" w:rsidRDefault="006C11EC" w:rsidP="007D5AC1"/>
    <w:p w14:paraId="034998DA" w14:textId="77777777" w:rsidR="006C11EC" w:rsidRPr="00F67D3A" w:rsidRDefault="006C11EC" w:rsidP="007D5AC1"/>
    <w:p w14:paraId="5A8A1B47" w14:textId="5CCB1A04" w:rsidR="00664743" w:rsidRPr="00F67D3A" w:rsidRDefault="006C11EC" w:rsidP="007D5AC1">
      <w:r>
        <w:rPr>
          <w:noProof/>
          <w:lang w:val="ru-RU" w:eastAsia="ru-RU"/>
        </w:rPr>
        <w:lastRenderedPageBreak/>
        <w:drawing>
          <wp:anchor distT="0" distB="0" distL="114300" distR="114300" simplePos="0" relativeHeight="251663360" behindDoc="1" locked="0" layoutInCell="1" allowOverlap="1" wp14:anchorId="240A582F" wp14:editId="76B1FBEB">
            <wp:simplePos x="0" y="0"/>
            <wp:positionH relativeFrom="margin">
              <wp:align>left</wp:align>
            </wp:positionH>
            <wp:positionV relativeFrom="paragraph">
              <wp:posOffset>-621665</wp:posOffset>
            </wp:positionV>
            <wp:extent cx="7886700" cy="1356360"/>
            <wp:effectExtent l="0" t="0" r="0" b="0"/>
            <wp:wrapNone/>
            <wp:docPr id="7" name="Picture 30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86700" cy="1356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455372" w14:textId="39499520" w:rsidR="00664743" w:rsidRDefault="00664743" w:rsidP="0065314E">
      <w:pPr>
        <w:tabs>
          <w:tab w:val="left" w:pos="3300"/>
        </w:tabs>
        <w:rPr>
          <w:rStyle w:val="sowc"/>
        </w:rPr>
      </w:pPr>
    </w:p>
    <w:p w14:paraId="56EAC544" w14:textId="542CC0F2" w:rsidR="006C11EC" w:rsidRDefault="006C11EC" w:rsidP="0065314E">
      <w:pPr>
        <w:tabs>
          <w:tab w:val="left" w:pos="3300"/>
        </w:tabs>
        <w:rPr>
          <w:rStyle w:val="sowc"/>
        </w:rPr>
      </w:pPr>
    </w:p>
    <w:p w14:paraId="53F2E6AB" w14:textId="2E346470" w:rsidR="006C11EC" w:rsidRDefault="006C11EC" w:rsidP="0065314E">
      <w:pPr>
        <w:tabs>
          <w:tab w:val="left" w:pos="3300"/>
        </w:tabs>
        <w:rPr>
          <w:rStyle w:val="sowc"/>
        </w:rPr>
      </w:pPr>
    </w:p>
    <w:p w14:paraId="07F65F67" w14:textId="484C3259" w:rsidR="006C11EC" w:rsidRDefault="006C11EC" w:rsidP="0065314E">
      <w:pPr>
        <w:tabs>
          <w:tab w:val="left" w:pos="3300"/>
        </w:tabs>
        <w:rPr>
          <w:rStyle w:val="sowc"/>
        </w:rPr>
      </w:pPr>
      <w:r>
        <w:rPr>
          <w:noProof/>
          <w:lang w:val="ru-RU" w:eastAsia="ru-RU"/>
        </w:rPr>
        <mc:AlternateContent>
          <mc:Choice Requires="wps">
            <w:drawing>
              <wp:anchor distT="36576" distB="36576" distL="36576" distR="36576" simplePos="0" relativeHeight="251665408" behindDoc="0" locked="0" layoutInCell="1" allowOverlap="1" wp14:anchorId="0CC69266" wp14:editId="6A048070">
                <wp:simplePos x="0" y="0"/>
                <wp:positionH relativeFrom="column">
                  <wp:posOffset>632460</wp:posOffset>
                </wp:positionH>
                <wp:positionV relativeFrom="page">
                  <wp:posOffset>1752600</wp:posOffset>
                </wp:positionV>
                <wp:extent cx="6400800" cy="8282940"/>
                <wp:effectExtent l="0" t="0" r="0" b="3810"/>
                <wp:wrapNone/>
                <wp:docPr id="8"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28294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6381D2D" w14:textId="5B3A66E2" w:rsidR="006C11EC" w:rsidRDefault="006C11EC" w:rsidP="006C11EC">
                            <w:pPr>
                              <w:pStyle w:val="My"/>
                              <w:rPr>
                                <w:rFonts w:ascii="Futura LT" w:hAnsi="Futura LT"/>
                                <w:bCs/>
                                <w:color w:val="0F709A"/>
                                <w:kern w:val="32"/>
                                <w:sz w:val="56"/>
                                <w:szCs w:val="56"/>
                                <w:lang w:val="fr-FR"/>
                              </w:rPr>
                            </w:pPr>
                            <w:r w:rsidRPr="006C11EC">
                              <w:rPr>
                                <w:rFonts w:ascii="Futura LT" w:hAnsi="Futura LT"/>
                                <w:bCs/>
                                <w:color w:val="0F709A"/>
                                <w:kern w:val="32"/>
                                <w:sz w:val="56"/>
                                <w:szCs w:val="56"/>
                                <w:lang w:val="fr-FR"/>
                              </w:rPr>
                              <w:t>Résumé de la deuxième interview :</w:t>
                            </w:r>
                          </w:p>
                          <w:p w14:paraId="6A89D35A" w14:textId="77777777" w:rsidR="006C11EC" w:rsidRPr="006C11EC" w:rsidRDefault="006C11EC" w:rsidP="006C11EC">
                            <w:pPr>
                              <w:pStyle w:val="My"/>
                              <w:rPr>
                                <w:rStyle w:val="sowc"/>
                                <w:color w:val="auto"/>
                                <w:lang w:val="fr-FR"/>
                              </w:rPr>
                            </w:pPr>
                          </w:p>
                          <w:p w14:paraId="0907773F" w14:textId="45297E0E"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Profil de l’interviewée :</w:t>
                            </w:r>
                          </w:p>
                          <w:p w14:paraId="7E767371"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Nom et prénom : Anna </w:t>
                            </w:r>
                            <w:proofErr w:type="spellStart"/>
                            <w:r w:rsidRPr="006C11EC">
                              <w:rPr>
                                <w:rFonts w:asciiTheme="majorHAnsi" w:hAnsiTheme="majorHAnsi"/>
                                <w:sz w:val="24"/>
                                <w:szCs w:val="24"/>
                              </w:rPr>
                              <w:t>Killany</w:t>
                            </w:r>
                            <w:proofErr w:type="spellEnd"/>
                          </w:p>
                          <w:p w14:paraId="2137A1CD"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Âge : 20 ans</w:t>
                            </w:r>
                          </w:p>
                          <w:p w14:paraId="6E46F0BD"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Genre : Féminin </w:t>
                            </w:r>
                          </w:p>
                          <w:p w14:paraId="328E7680"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Statut actuel : Étudiante à l’IUT de Saint </w:t>
                            </w:r>
                            <w:proofErr w:type="spellStart"/>
                            <w:r w:rsidRPr="006C11EC">
                              <w:rPr>
                                <w:rFonts w:asciiTheme="majorHAnsi" w:hAnsiTheme="majorHAnsi"/>
                                <w:sz w:val="24"/>
                                <w:szCs w:val="24"/>
                              </w:rPr>
                              <w:t>dié</w:t>
                            </w:r>
                            <w:proofErr w:type="spellEnd"/>
                            <w:r w:rsidRPr="006C11EC">
                              <w:rPr>
                                <w:rFonts w:asciiTheme="majorHAnsi" w:hAnsiTheme="majorHAnsi"/>
                                <w:sz w:val="24"/>
                                <w:szCs w:val="24"/>
                              </w:rPr>
                              <w:t xml:space="preserve"> des Vosges GEII</w:t>
                            </w:r>
                          </w:p>
                          <w:p w14:paraId="1E64DF73"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Centre d'intérêt : Musique, Jeux </w:t>
                            </w:r>
                            <w:proofErr w:type="gramStart"/>
                            <w:r w:rsidRPr="006C11EC">
                              <w:rPr>
                                <w:rFonts w:asciiTheme="majorHAnsi" w:hAnsiTheme="majorHAnsi"/>
                                <w:sz w:val="24"/>
                                <w:szCs w:val="24"/>
                              </w:rPr>
                              <w:t>vidéos</w:t>
                            </w:r>
                            <w:proofErr w:type="gramEnd"/>
                          </w:p>
                          <w:p w14:paraId="1EDCF52D" w14:textId="77777777" w:rsidR="006C11EC" w:rsidRPr="006C11EC" w:rsidRDefault="006C11EC" w:rsidP="006C11EC">
                            <w:pPr>
                              <w:rPr>
                                <w:rFonts w:asciiTheme="majorHAnsi" w:hAnsiTheme="majorHAnsi"/>
                                <w:sz w:val="24"/>
                                <w:szCs w:val="24"/>
                              </w:rPr>
                            </w:pPr>
                          </w:p>
                          <w:p w14:paraId="1DB6943E" w14:textId="2046F483"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Lieu de tournage de l’interview :</w:t>
                            </w:r>
                          </w:p>
                          <w:p w14:paraId="0061E0A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Jardin Simone Veil</w:t>
                            </w:r>
                          </w:p>
                          <w:p w14:paraId="45F3F6C7" w14:textId="77777777" w:rsidR="006C11EC" w:rsidRPr="006C11EC" w:rsidRDefault="006C11EC" w:rsidP="006C11EC">
                            <w:pPr>
                              <w:rPr>
                                <w:rFonts w:asciiTheme="majorHAnsi" w:hAnsiTheme="majorHAnsi"/>
                                <w:sz w:val="24"/>
                                <w:szCs w:val="24"/>
                              </w:rPr>
                            </w:pPr>
                          </w:p>
                          <w:p w14:paraId="3B4F0C28" w14:textId="1DD68A5B"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 xml:space="preserve">Relation avec l’interviewée : </w:t>
                            </w:r>
                          </w:p>
                          <w:p w14:paraId="629236E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Aucun lien préalable </w:t>
                            </w:r>
                          </w:p>
                          <w:p w14:paraId="1E51ADCA" w14:textId="77777777" w:rsidR="006C11EC" w:rsidRPr="006C11EC" w:rsidRDefault="006C11EC" w:rsidP="006C11EC">
                            <w:pPr>
                              <w:rPr>
                                <w:rFonts w:asciiTheme="majorHAnsi" w:hAnsiTheme="majorHAnsi"/>
                                <w:sz w:val="24"/>
                                <w:szCs w:val="24"/>
                              </w:rPr>
                            </w:pPr>
                          </w:p>
                          <w:p w14:paraId="3E84DEBF" w14:textId="551198E9"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Intervieweur :</w:t>
                            </w:r>
                          </w:p>
                          <w:p w14:paraId="0A62205A"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Antoine Barthélémy, Lucas Cesar</w:t>
                            </w:r>
                          </w:p>
                          <w:p w14:paraId="717FE3CD" w14:textId="77777777" w:rsidR="006C11EC" w:rsidRPr="006C11EC" w:rsidRDefault="006C11EC" w:rsidP="006C11EC">
                            <w:pPr>
                              <w:rPr>
                                <w:rFonts w:asciiTheme="majorHAnsi" w:hAnsiTheme="majorHAnsi"/>
                                <w:b/>
                                <w:bCs/>
                                <w:sz w:val="24"/>
                                <w:szCs w:val="24"/>
                                <w:u w:val="single"/>
                              </w:rPr>
                            </w:pPr>
                          </w:p>
                          <w:p w14:paraId="525317C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Anna </w:t>
                            </w:r>
                            <w:proofErr w:type="spellStart"/>
                            <w:r w:rsidRPr="006C11EC">
                              <w:rPr>
                                <w:rFonts w:asciiTheme="majorHAnsi" w:hAnsiTheme="majorHAnsi"/>
                                <w:sz w:val="24"/>
                                <w:szCs w:val="24"/>
                              </w:rPr>
                              <w:t>Killany</w:t>
                            </w:r>
                            <w:proofErr w:type="spellEnd"/>
                            <w:r w:rsidRPr="006C11EC">
                              <w:rPr>
                                <w:rFonts w:asciiTheme="majorHAnsi" w:hAnsiTheme="majorHAnsi"/>
                                <w:sz w:val="24"/>
                                <w:szCs w:val="24"/>
                              </w:rPr>
                              <w:t>, étudiante de 20 ans, explique qu’elle partage du contenu culturel sur les réseaux sociaux pour permettre à d’autres personnes de découvrir ses centres d’intérêt et, en retour, d’enrichir les siens. Elle voit une application comme celle proposée comme un bon moyen d’élargir ses horizons culturels. Elle insiste sur l’importance de la gratuité, estimant que la culture devrait être accessible à tous. Pour améliorer l’application, elle suggère la mise en place de salons de discussion thématiques permettant aux utilisateurs d’échanger avec des passionnés d’un domaine spécifique.</w:t>
                            </w:r>
                          </w:p>
                          <w:p w14:paraId="32B61619" w14:textId="77777777" w:rsidR="006C11EC" w:rsidRPr="006C11EC" w:rsidRDefault="006C11EC" w:rsidP="006C11EC">
                            <w:pPr>
                              <w:pStyle w:val="My"/>
                              <w:rPr>
                                <w:rStyle w:val="sowc"/>
                                <w:rFonts w:cs="Times New Roman"/>
                                <w:lang w:val="fr-FR"/>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69266" id="_x0000_s1028" type="#_x0000_t202" style="position:absolute;margin-left:49.8pt;margin-top:138pt;width:7in;height:652.2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" filled="f" fillcolor="#fffffe" stroked="f" strokecolor="#212120" insetpen="t">
                <v:textbox inset="2.88pt,2.88pt,2.88pt,2.88pt">
                  <w:txbxContent>
                    <w:p w14:paraId="26381D2D" w14:textId="5B3A66E2" w:rsidR="006C11EC" w:rsidRDefault="006C11EC" w:rsidP="006C11EC">
                      <w:pPr>
                        <w:pStyle w:val="My"/>
                        <w:rPr>
                          <w:rFonts w:ascii="Futura LT" w:hAnsi="Futura LT"/>
                          <w:bCs/>
                          <w:color w:val="0F709A"/>
                          <w:kern w:val="32"/>
                          <w:sz w:val="56"/>
                          <w:szCs w:val="56"/>
                          <w:lang w:val="fr-FR"/>
                        </w:rPr>
                      </w:pPr>
                      <w:r w:rsidRPr="006C11EC">
                        <w:rPr>
                          <w:rFonts w:ascii="Futura LT" w:hAnsi="Futura LT"/>
                          <w:bCs/>
                          <w:color w:val="0F709A"/>
                          <w:kern w:val="32"/>
                          <w:sz w:val="56"/>
                          <w:szCs w:val="56"/>
                          <w:lang w:val="fr-FR"/>
                        </w:rPr>
                        <w:t>Résumé de la deuxième interview :</w:t>
                      </w:r>
                    </w:p>
                    <w:p w14:paraId="6A89D35A" w14:textId="77777777" w:rsidR="006C11EC" w:rsidRPr="006C11EC" w:rsidRDefault="006C11EC" w:rsidP="006C11EC">
                      <w:pPr>
                        <w:pStyle w:val="My"/>
                        <w:rPr>
                          <w:rStyle w:val="sowc"/>
                          <w:color w:val="auto"/>
                          <w:lang w:val="fr-FR"/>
                        </w:rPr>
                      </w:pPr>
                    </w:p>
                    <w:p w14:paraId="0907773F" w14:textId="45297E0E"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Profil de l’interviewée :</w:t>
                      </w:r>
                    </w:p>
                    <w:p w14:paraId="7E767371"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Nom et prénom : Anna </w:t>
                      </w:r>
                      <w:proofErr w:type="spellStart"/>
                      <w:r w:rsidRPr="006C11EC">
                        <w:rPr>
                          <w:rFonts w:asciiTheme="majorHAnsi" w:hAnsiTheme="majorHAnsi"/>
                          <w:sz w:val="24"/>
                          <w:szCs w:val="24"/>
                        </w:rPr>
                        <w:t>Killany</w:t>
                      </w:r>
                      <w:proofErr w:type="spellEnd"/>
                    </w:p>
                    <w:p w14:paraId="2137A1CD"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Âge : 20 ans</w:t>
                      </w:r>
                    </w:p>
                    <w:p w14:paraId="6E46F0BD"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Genre : Féminin </w:t>
                      </w:r>
                    </w:p>
                    <w:p w14:paraId="328E7680"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Statut actuel : Étudiante à l’IUT de Saint </w:t>
                      </w:r>
                      <w:proofErr w:type="spellStart"/>
                      <w:r w:rsidRPr="006C11EC">
                        <w:rPr>
                          <w:rFonts w:asciiTheme="majorHAnsi" w:hAnsiTheme="majorHAnsi"/>
                          <w:sz w:val="24"/>
                          <w:szCs w:val="24"/>
                        </w:rPr>
                        <w:t>dié</w:t>
                      </w:r>
                      <w:proofErr w:type="spellEnd"/>
                      <w:r w:rsidRPr="006C11EC">
                        <w:rPr>
                          <w:rFonts w:asciiTheme="majorHAnsi" w:hAnsiTheme="majorHAnsi"/>
                          <w:sz w:val="24"/>
                          <w:szCs w:val="24"/>
                        </w:rPr>
                        <w:t xml:space="preserve"> des Vosges GEII</w:t>
                      </w:r>
                    </w:p>
                    <w:p w14:paraId="1E64DF73"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Centre d'intérêt : Musique, Jeux </w:t>
                      </w:r>
                      <w:proofErr w:type="gramStart"/>
                      <w:r w:rsidRPr="006C11EC">
                        <w:rPr>
                          <w:rFonts w:asciiTheme="majorHAnsi" w:hAnsiTheme="majorHAnsi"/>
                          <w:sz w:val="24"/>
                          <w:szCs w:val="24"/>
                        </w:rPr>
                        <w:t>vidéos</w:t>
                      </w:r>
                      <w:proofErr w:type="gramEnd"/>
                    </w:p>
                    <w:p w14:paraId="1EDCF52D" w14:textId="77777777" w:rsidR="006C11EC" w:rsidRPr="006C11EC" w:rsidRDefault="006C11EC" w:rsidP="006C11EC">
                      <w:pPr>
                        <w:rPr>
                          <w:rFonts w:asciiTheme="majorHAnsi" w:hAnsiTheme="majorHAnsi"/>
                          <w:sz w:val="24"/>
                          <w:szCs w:val="24"/>
                        </w:rPr>
                      </w:pPr>
                    </w:p>
                    <w:p w14:paraId="1DB6943E" w14:textId="2046F483"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Lieu de tournage de l’interview :</w:t>
                      </w:r>
                    </w:p>
                    <w:p w14:paraId="0061E0A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Jardin Simone Veil</w:t>
                      </w:r>
                    </w:p>
                    <w:p w14:paraId="45F3F6C7" w14:textId="77777777" w:rsidR="006C11EC" w:rsidRPr="006C11EC" w:rsidRDefault="006C11EC" w:rsidP="006C11EC">
                      <w:pPr>
                        <w:rPr>
                          <w:rFonts w:asciiTheme="majorHAnsi" w:hAnsiTheme="majorHAnsi"/>
                          <w:sz w:val="24"/>
                          <w:szCs w:val="24"/>
                        </w:rPr>
                      </w:pPr>
                    </w:p>
                    <w:p w14:paraId="3B4F0C28" w14:textId="1DD68A5B"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 xml:space="preserve">Relation avec l’interviewée : </w:t>
                      </w:r>
                    </w:p>
                    <w:p w14:paraId="629236E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Aucun lien préalable </w:t>
                      </w:r>
                    </w:p>
                    <w:p w14:paraId="1E51ADCA" w14:textId="77777777" w:rsidR="006C11EC" w:rsidRPr="006C11EC" w:rsidRDefault="006C11EC" w:rsidP="006C11EC">
                      <w:pPr>
                        <w:rPr>
                          <w:rFonts w:asciiTheme="majorHAnsi" w:hAnsiTheme="majorHAnsi"/>
                          <w:sz w:val="24"/>
                          <w:szCs w:val="24"/>
                        </w:rPr>
                      </w:pPr>
                    </w:p>
                    <w:p w14:paraId="3E84DEBF" w14:textId="551198E9"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Intervieweur :</w:t>
                      </w:r>
                    </w:p>
                    <w:p w14:paraId="0A62205A"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Antoine Barthélémy, Lucas Cesar</w:t>
                      </w:r>
                    </w:p>
                    <w:p w14:paraId="717FE3CD" w14:textId="77777777" w:rsidR="006C11EC" w:rsidRPr="006C11EC" w:rsidRDefault="006C11EC" w:rsidP="006C11EC">
                      <w:pPr>
                        <w:rPr>
                          <w:rFonts w:asciiTheme="majorHAnsi" w:hAnsiTheme="majorHAnsi"/>
                          <w:b/>
                          <w:bCs/>
                          <w:sz w:val="24"/>
                          <w:szCs w:val="24"/>
                          <w:u w:val="single"/>
                        </w:rPr>
                      </w:pPr>
                    </w:p>
                    <w:p w14:paraId="525317C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Anna </w:t>
                      </w:r>
                      <w:proofErr w:type="spellStart"/>
                      <w:r w:rsidRPr="006C11EC">
                        <w:rPr>
                          <w:rFonts w:asciiTheme="majorHAnsi" w:hAnsiTheme="majorHAnsi"/>
                          <w:sz w:val="24"/>
                          <w:szCs w:val="24"/>
                        </w:rPr>
                        <w:t>Killany</w:t>
                      </w:r>
                      <w:proofErr w:type="spellEnd"/>
                      <w:r w:rsidRPr="006C11EC">
                        <w:rPr>
                          <w:rFonts w:asciiTheme="majorHAnsi" w:hAnsiTheme="majorHAnsi"/>
                          <w:sz w:val="24"/>
                          <w:szCs w:val="24"/>
                        </w:rPr>
                        <w:t>, étudiante de 20 ans, explique qu’elle partage du contenu culturel sur les réseaux sociaux pour permettre à d’autres personnes de découvrir ses centres d’intérêt et, en retour, d’enrichir les siens. Elle voit une application comme celle proposée comme un bon moyen d’élargir ses horizons culturels. Elle insiste sur l’importance de la gratuité, estimant que la culture devrait être accessible à tous. Pour améliorer l’application, elle suggère la mise en place de salons de discussion thématiques permettant aux utilisateurs d’échanger avec des passionnés d’un domaine spécifique.</w:t>
                      </w:r>
                    </w:p>
                    <w:p w14:paraId="32B61619" w14:textId="77777777" w:rsidR="006C11EC" w:rsidRPr="006C11EC" w:rsidRDefault="006C11EC" w:rsidP="006C11EC">
                      <w:pPr>
                        <w:pStyle w:val="My"/>
                        <w:rPr>
                          <w:rStyle w:val="sowc"/>
                          <w:rFonts w:cs="Times New Roman"/>
                          <w:lang w:val="fr-FR"/>
                        </w:rPr>
                      </w:pPr>
                    </w:p>
                  </w:txbxContent>
                </v:textbox>
                <w10:wrap anchory="page"/>
              </v:shape>
            </w:pict>
          </mc:Fallback>
        </mc:AlternateContent>
      </w:r>
    </w:p>
    <w:p w14:paraId="42BE47C9" w14:textId="430BB0D6" w:rsidR="006C11EC" w:rsidRPr="006C11EC" w:rsidRDefault="006C11EC" w:rsidP="006C11EC">
      <w:pPr>
        <w:rPr>
          <w:rFonts w:ascii="Verdana" w:hAnsi="Verdana"/>
          <w:sz w:val="26"/>
          <w:szCs w:val="26"/>
        </w:rPr>
      </w:pPr>
    </w:p>
    <w:p w14:paraId="328BD7E9" w14:textId="39E6DB23" w:rsidR="006C11EC" w:rsidRPr="006C11EC" w:rsidRDefault="006C11EC" w:rsidP="006C11EC">
      <w:pPr>
        <w:rPr>
          <w:rFonts w:ascii="Verdana" w:hAnsi="Verdana"/>
          <w:sz w:val="26"/>
          <w:szCs w:val="26"/>
        </w:rPr>
      </w:pPr>
    </w:p>
    <w:p w14:paraId="6871B138" w14:textId="6CA89393" w:rsidR="006C11EC" w:rsidRPr="006C11EC" w:rsidRDefault="006C11EC" w:rsidP="006C11EC">
      <w:pPr>
        <w:rPr>
          <w:rFonts w:ascii="Verdana" w:hAnsi="Verdana"/>
          <w:sz w:val="26"/>
          <w:szCs w:val="26"/>
        </w:rPr>
      </w:pPr>
    </w:p>
    <w:p w14:paraId="1A324D44" w14:textId="16CADBAF" w:rsidR="006C11EC" w:rsidRPr="006C11EC" w:rsidRDefault="006C11EC" w:rsidP="006C11EC">
      <w:pPr>
        <w:rPr>
          <w:rFonts w:ascii="Verdana" w:hAnsi="Verdana"/>
          <w:sz w:val="26"/>
          <w:szCs w:val="26"/>
        </w:rPr>
      </w:pPr>
    </w:p>
    <w:p w14:paraId="7F5A81F7" w14:textId="4E38E62D" w:rsidR="006C11EC" w:rsidRPr="006C11EC" w:rsidRDefault="006C11EC" w:rsidP="006C11EC">
      <w:pPr>
        <w:rPr>
          <w:rFonts w:ascii="Verdana" w:hAnsi="Verdana"/>
          <w:sz w:val="26"/>
          <w:szCs w:val="26"/>
        </w:rPr>
      </w:pPr>
    </w:p>
    <w:p w14:paraId="77E33984" w14:textId="63226FBE" w:rsidR="006C11EC" w:rsidRPr="006C11EC" w:rsidRDefault="006C11EC" w:rsidP="006C11EC">
      <w:pPr>
        <w:rPr>
          <w:rFonts w:ascii="Verdana" w:hAnsi="Verdana"/>
          <w:sz w:val="26"/>
          <w:szCs w:val="26"/>
        </w:rPr>
      </w:pPr>
    </w:p>
    <w:p w14:paraId="3B25B05A" w14:textId="2FEB4EDA" w:rsidR="006C11EC" w:rsidRPr="006C11EC" w:rsidRDefault="006C11EC" w:rsidP="006C11EC">
      <w:pPr>
        <w:rPr>
          <w:rFonts w:ascii="Verdana" w:hAnsi="Verdana"/>
          <w:sz w:val="26"/>
          <w:szCs w:val="26"/>
        </w:rPr>
      </w:pPr>
    </w:p>
    <w:p w14:paraId="713CD915" w14:textId="4660FD4E" w:rsidR="006C11EC" w:rsidRPr="006C11EC" w:rsidRDefault="006C11EC" w:rsidP="006C11EC">
      <w:pPr>
        <w:rPr>
          <w:rFonts w:ascii="Verdana" w:hAnsi="Verdana"/>
          <w:sz w:val="26"/>
          <w:szCs w:val="26"/>
        </w:rPr>
      </w:pPr>
    </w:p>
    <w:p w14:paraId="11E26AC9" w14:textId="36276581" w:rsidR="006C11EC" w:rsidRPr="006C11EC" w:rsidRDefault="006C11EC" w:rsidP="006C11EC">
      <w:pPr>
        <w:rPr>
          <w:rFonts w:ascii="Verdana" w:hAnsi="Verdana"/>
          <w:sz w:val="26"/>
          <w:szCs w:val="26"/>
        </w:rPr>
      </w:pPr>
    </w:p>
    <w:p w14:paraId="206DE074" w14:textId="32488CC5" w:rsidR="006C11EC" w:rsidRPr="006C11EC" w:rsidRDefault="006C11EC" w:rsidP="006C11EC">
      <w:pPr>
        <w:rPr>
          <w:rFonts w:ascii="Verdana" w:hAnsi="Verdana"/>
          <w:sz w:val="26"/>
          <w:szCs w:val="26"/>
        </w:rPr>
      </w:pPr>
    </w:p>
    <w:p w14:paraId="244D381C" w14:textId="416E5C25" w:rsidR="006C11EC" w:rsidRPr="006C11EC" w:rsidRDefault="006C11EC" w:rsidP="006C11EC">
      <w:pPr>
        <w:rPr>
          <w:rFonts w:ascii="Verdana" w:hAnsi="Verdana"/>
          <w:sz w:val="26"/>
          <w:szCs w:val="26"/>
        </w:rPr>
      </w:pPr>
    </w:p>
    <w:p w14:paraId="41D1C657" w14:textId="27B2DBB6" w:rsidR="006C11EC" w:rsidRPr="006C11EC" w:rsidRDefault="006C11EC" w:rsidP="006C11EC">
      <w:pPr>
        <w:rPr>
          <w:rFonts w:ascii="Verdana" w:hAnsi="Verdana"/>
          <w:sz w:val="26"/>
          <w:szCs w:val="26"/>
        </w:rPr>
      </w:pPr>
    </w:p>
    <w:p w14:paraId="13A3A25F" w14:textId="0798D468" w:rsidR="006C11EC" w:rsidRPr="006C11EC" w:rsidRDefault="006C11EC" w:rsidP="006C11EC">
      <w:pPr>
        <w:rPr>
          <w:rFonts w:ascii="Verdana" w:hAnsi="Verdana"/>
          <w:sz w:val="26"/>
          <w:szCs w:val="26"/>
        </w:rPr>
      </w:pPr>
    </w:p>
    <w:p w14:paraId="0D194E9C" w14:textId="1EE96C53" w:rsidR="006C11EC" w:rsidRPr="006C11EC" w:rsidRDefault="006C11EC" w:rsidP="006C11EC">
      <w:pPr>
        <w:rPr>
          <w:rFonts w:ascii="Verdana" w:hAnsi="Verdana"/>
          <w:sz w:val="26"/>
          <w:szCs w:val="26"/>
        </w:rPr>
      </w:pPr>
    </w:p>
    <w:p w14:paraId="7BED61B9" w14:textId="5CCAF18A" w:rsidR="006C11EC" w:rsidRPr="006C11EC" w:rsidRDefault="006C11EC" w:rsidP="006C11EC">
      <w:pPr>
        <w:rPr>
          <w:rFonts w:ascii="Verdana" w:hAnsi="Verdana"/>
          <w:sz w:val="26"/>
          <w:szCs w:val="26"/>
        </w:rPr>
      </w:pPr>
    </w:p>
    <w:p w14:paraId="70A1145F" w14:textId="6E976729" w:rsidR="006C11EC" w:rsidRPr="006C11EC" w:rsidRDefault="006C11EC" w:rsidP="006C11EC">
      <w:pPr>
        <w:rPr>
          <w:rFonts w:ascii="Verdana" w:hAnsi="Verdana"/>
          <w:sz w:val="26"/>
          <w:szCs w:val="26"/>
        </w:rPr>
      </w:pPr>
    </w:p>
    <w:p w14:paraId="415D8A67" w14:textId="3C936AA8" w:rsidR="006C11EC" w:rsidRPr="006C11EC" w:rsidRDefault="006C11EC" w:rsidP="006C11EC">
      <w:pPr>
        <w:rPr>
          <w:rFonts w:ascii="Verdana" w:hAnsi="Verdana"/>
          <w:sz w:val="26"/>
          <w:szCs w:val="26"/>
        </w:rPr>
      </w:pPr>
    </w:p>
    <w:p w14:paraId="7E6F95AE" w14:textId="19CE2E92" w:rsidR="006C11EC" w:rsidRPr="006C11EC" w:rsidRDefault="006C11EC" w:rsidP="006C11EC">
      <w:pPr>
        <w:rPr>
          <w:rFonts w:ascii="Verdana" w:hAnsi="Verdana"/>
          <w:sz w:val="26"/>
          <w:szCs w:val="26"/>
        </w:rPr>
      </w:pPr>
    </w:p>
    <w:p w14:paraId="15DD6258" w14:textId="6912927F" w:rsidR="006C11EC" w:rsidRPr="006C11EC" w:rsidRDefault="006C11EC" w:rsidP="006C11EC">
      <w:pPr>
        <w:rPr>
          <w:rFonts w:ascii="Verdana" w:hAnsi="Verdana"/>
          <w:sz w:val="26"/>
          <w:szCs w:val="26"/>
        </w:rPr>
      </w:pPr>
    </w:p>
    <w:p w14:paraId="088B0BC0" w14:textId="594E70A8" w:rsidR="006C11EC" w:rsidRPr="006C11EC" w:rsidRDefault="006C11EC" w:rsidP="006C11EC">
      <w:pPr>
        <w:rPr>
          <w:rFonts w:ascii="Verdana" w:hAnsi="Verdana"/>
          <w:sz w:val="26"/>
          <w:szCs w:val="26"/>
        </w:rPr>
      </w:pPr>
    </w:p>
    <w:p w14:paraId="3144C7CE" w14:textId="36B1FD75" w:rsidR="006C11EC" w:rsidRPr="006C11EC" w:rsidRDefault="006C11EC" w:rsidP="006C11EC">
      <w:pPr>
        <w:rPr>
          <w:rFonts w:ascii="Verdana" w:hAnsi="Verdana"/>
          <w:sz w:val="26"/>
          <w:szCs w:val="26"/>
        </w:rPr>
      </w:pPr>
    </w:p>
    <w:p w14:paraId="65554040" w14:textId="128ED3C9" w:rsidR="006C11EC" w:rsidRDefault="006C11EC" w:rsidP="006C11EC">
      <w:pPr>
        <w:rPr>
          <w:rStyle w:val="sowc"/>
        </w:rPr>
      </w:pPr>
    </w:p>
    <w:p w14:paraId="0C5F7527" w14:textId="09353EE9" w:rsidR="006C11EC" w:rsidRDefault="006C11EC" w:rsidP="006C11EC">
      <w:pPr>
        <w:rPr>
          <w:rFonts w:ascii="Verdana" w:hAnsi="Verdana"/>
          <w:sz w:val="26"/>
          <w:szCs w:val="26"/>
        </w:rPr>
      </w:pPr>
    </w:p>
    <w:p w14:paraId="5ABB179B" w14:textId="56858088" w:rsidR="006C11EC" w:rsidRDefault="006C11EC" w:rsidP="006C11EC">
      <w:pPr>
        <w:rPr>
          <w:rFonts w:ascii="Verdana" w:hAnsi="Verdana"/>
          <w:sz w:val="26"/>
          <w:szCs w:val="26"/>
        </w:rPr>
      </w:pPr>
    </w:p>
    <w:p w14:paraId="5AA0B879" w14:textId="62D1D658" w:rsidR="006C11EC" w:rsidRDefault="006C11EC" w:rsidP="006C11EC">
      <w:pPr>
        <w:rPr>
          <w:rFonts w:ascii="Verdana" w:hAnsi="Verdana"/>
          <w:sz w:val="26"/>
          <w:szCs w:val="26"/>
        </w:rPr>
      </w:pPr>
    </w:p>
    <w:p w14:paraId="2718C663" w14:textId="463018EE" w:rsidR="006C11EC" w:rsidRDefault="006C11EC" w:rsidP="006C11EC">
      <w:pPr>
        <w:rPr>
          <w:rFonts w:ascii="Verdana" w:hAnsi="Verdana"/>
          <w:sz w:val="26"/>
          <w:szCs w:val="26"/>
        </w:rPr>
      </w:pPr>
      <w:r>
        <w:rPr>
          <w:noProof/>
          <w:lang w:val="ru-RU" w:eastAsia="ru-RU"/>
        </w:rPr>
        <w:lastRenderedPageBreak/>
        <w:drawing>
          <wp:anchor distT="0" distB="0" distL="114300" distR="114300" simplePos="0" relativeHeight="251667456" behindDoc="1" locked="0" layoutInCell="1" allowOverlap="1" wp14:anchorId="3E394B96" wp14:editId="73EECF48">
            <wp:simplePos x="0" y="0"/>
            <wp:positionH relativeFrom="margin">
              <wp:align>left</wp:align>
            </wp:positionH>
            <wp:positionV relativeFrom="paragraph">
              <wp:posOffset>-610235</wp:posOffset>
            </wp:positionV>
            <wp:extent cx="7886700" cy="1356360"/>
            <wp:effectExtent l="0" t="0" r="0" b="0"/>
            <wp:wrapNone/>
            <wp:docPr id="9" name="Picture 30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86700" cy="1356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04657B" w14:textId="4835503E" w:rsidR="006C11EC" w:rsidRDefault="006C11EC" w:rsidP="006C11EC">
      <w:pPr>
        <w:rPr>
          <w:rFonts w:ascii="Verdana" w:hAnsi="Verdana"/>
          <w:sz w:val="26"/>
          <w:szCs w:val="26"/>
        </w:rPr>
      </w:pPr>
    </w:p>
    <w:p w14:paraId="405439C2" w14:textId="7A389C24" w:rsidR="006C11EC" w:rsidRPr="006C11EC" w:rsidRDefault="006C11EC" w:rsidP="006C11EC">
      <w:pPr>
        <w:rPr>
          <w:rFonts w:ascii="Verdana" w:hAnsi="Verdana"/>
          <w:sz w:val="26"/>
          <w:szCs w:val="26"/>
        </w:rPr>
      </w:pPr>
    </w:p>
    <w:p w14:paraId="68CB1B05" w14:textId="52D87817" w:rsidR="006C11EC" w:rsidRPr="006C11EC" w:rsidRDefault="006C11EC" w:rsidP="006C11EC">
      <w:pPr>
        <w:rPr>
          <w:rFonts w:ascii="Verdana" w:hAnsi="Verdana"/>
          <w:sz w:val="26"/>
          <w:szCs w:val="26"/>
        </w:rPr>
      </w:pPr>
    </w:p>
    <w:p w14:paraId="5583EC10" w14:textId="4103F642" w:rsidR="006C11EC" w:rsidRPr="006C11EC" w:rsidRDefault="006C11EC" w:rsidP="006C11EC">
      <w:pPr>
        <w:rPr>
          <w:rFonts w:ascii="Verdana" w:hAnsi="Verdana"/>
          <w:sz w:val="26"/>
          <w:szCs w:val="26"/>
        </w:rPr>
      </w:pPr>
    </w:p>
    <w:p w14:paraId="500B10A7" w14:textId="538AA5DE" w:rsidR="006C11EC" w:rsidRPr="006C11EC" w:rsidRDefault="006C11EC" w:rsidP="006C11EC">
      <w:pPr>
        <w:rPr>
          <w:rFonts w:ascii="Verdana" w:hAnsi="Verdana"/>
          <w:sz w:val="26"/>
          <w:szCs w:val="26"/>
        </w:rPr>
      </w:pPr>
    </w:p>
    <w:p w14:paraId="090A0F44" w14:textId="61F86078" w:rsidR="006C11EC" w:rsidRPr="006C11EC" w:rsidRDefault="006C11EC" w:rsidP="006C11EC">
      <w:pPr>
        <w:rPr>
          <w:rFonts w:ascii="Verdana" w:hAnsi="Verdana"/>
          <w:sz w:val="26"/>
          <w:szCs w:val="26"/>
        </w:rPr>
      </w:pPr>
    </w:p>
    <w:p w14:paraId="1099C159" w14:textId="759B406E" w:rsidR="006C11EC" w:rsidRDefault="006C11EC" w:rsidP="006C11EC">
      <w:pPr>
        <w:rPr>
          <w:rFonts w:ascii="Verdana" w:hAnsi="Verdana"/>
          <w:sz w:val="26"/>
          <w:szCs w:val="26"/>
        </w:rPr>
      </w:pPr>
    </w:p>
    <w:p w14:paraId="6003B8A4" w14:textId="2A87A103" w:rsidR="006C11EC" w:rsidRDefault="006C11EC" w:rsidP="006C11EC">
      <w:pPr>
        <w:tabs>
          <w:tab w:val="left" w:pos="3012"/>
        </w:tabs>
        <w:rPr>
          <w:rFonts w:ascii="Verdana" w:hAnsi="Verdana"/>
          <w:sz w:val="26"/>
          <w:szCs w:val="26"/>
        </w:rPr>
      </w:pPr>
      <w:r>
        <w:rPr>
          <w:noProof/>
          <w:lang w:val="ru-RU" w:eastAsia="ru-RU"/>
        </w:rPr>
        <mc:AlternateContent>
          <mc:Choice Requires="wps">
            <w:drawing>
              <wp:anchor distT="36576" distB="36576" distL="36576" distR="36576" simplePos="0" relativeHeight="251669504" behindDoc="0" locked="0" layoutInCell="1" allowOverlap="1" wp14:anchorId="1098A154" wp14:editId="4A71E018">
                <wp:simplePos x="0" y="0"/>
                <wp:positionH relativeFrom="column">
                  <wp:posOffset>632460</wp:posOffset>
                </wp:positionH>
                <wp:positionV relativeFrom="page">
                  <wp:posOffset>1752600</wp:posOffset>
                </wp:positionV>
                <wp:extent cx="6400800" cy="8282940"/>
                <wp:effectExtent l="0" t="0" r="0" b="3810"/>
                <wp:wrapNone/>
                <wp:docPr id="1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28294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4DBFEE5" w14:textId="485985D3" w:rsidR="006C11EC" w:rsidRDefault="006C11EC" w:rsidP="006C11EC">
                            <w:pPr>
                              <w:pStyle w:val="My"/>
                              <w:rPr>
                                <w:rFonts w:ascii="Futura LT" w:hAnsi="Futura LT"/>
                                <w:bCs/>
                                <w:color w:val="0F709A"/>
                                <w:kern w:val="32"/>
                                <w:sz w:val="56"/>
                                <w:szCs w:val="56"/>
                                <w:lang w:val="fr-FR"/>
                              </w:rPr>
                            </w:pPr>
                            <w:r w:rsidRPr="006C11EC">
                              <w:rPr>
                                <w:rFonts w:ascii="Futura LT" w:hAnsi="Futura LT"/>
                                <w:bCs/>
                                <w:color w:val="0F709A"/>
                                <w:kern w:val="32"/>
                                <w:sz w:val="56"/>
                                <w:szCs w:val="56"/>
                                <w:lang w:val="fr-FR"/>
                              </w:rPr>
                              <w:t>Résumé de la troisième interview :</w:t>
                            </w:r>
                          </w:p>
                          <w:p w14:paraId="2D6FBF14" w14:textId="77777777" w:rsidR="006C11EC" w:rsidRPr="006C11EC" w:rsidRDefault="006C11EC" w:rsidP="006C11EC">
                            <w:pPr>
                              <w:pStyle w:val="My"/>
                              <w:rPr>
                                <w:rStyle w:val="sowc"/>
                                <w:color w:val="auto"/>
                                <w:lang w:val="fr-FR"/>
                              </w:rPr>
                            </w:pPr>
                          </w:p>
                          <w:p w14:paraId="4C43CD04" w14:textId="1B70E7CF"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Profil des interviewées :</w:t>
                            </w:r>
                          </w:p>
                          <w:p w14:paraId="601D002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Nom et prénom : Lyot</w:t>
                            </w:r>
                          </w:p>
                          <w:p w14:paraId="539B88A5"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Âge : 30 ans</w:t>
                            </w:r>
                          </w:p>
                          <w:p w14:paraId="10D60FCA"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Genre : Féminin</w:t>
                            </w:r>
                          </w:p>
                          <w:p w14:paraId="7F2876C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Métier : Journaliste en presse écrite</w:t>
                            </w:r>
                          </w:p>
                          <w:p w14:paraId="4E6255B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Centre d'intérêt : Musique, films</w:t>
                            </w:r>
                          </w:p>
                          <w:p w14:paraId="2D7F0CA5" w14:textId="77777777" w:rsidR="006C11EC" w:rsidRPr="006C11EC" w:rsidRDefault="006C11EC" w:rsidP="006C11EC">
                            <w:pPr>
                              <w:rPr>
                                <w:rFonts w:asciiTheme="majorHAnsi" w:hAnsiTheme="majorHAnsi"/>
                                <w:sz w:val="24"/>
                                <w:szCs w:val="24"/>
                              </w:rPr>
                            </w:pPr>
                          </w:p>
                          <w:p w14:paraId="7E14F47F" w14:textId="09B5AF10"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Lieu de tournage de l’interview :</w:t>
                            </w:r>
                          </w:p>
                          <w:p w14:paraId="04F4B52F"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24 rue Thiers</w:t>
                            </w:r>
                          </w:p>
                          <w:p w14:paraId="3AD78818" w14:textId="77777777" w:rsidR="006C11EC" w:rsidRPr="006C11EC" w:rsidRDefault="006C11EC" w:rsidP="006C11EC">
                            <w:pPr>
                              <w:rPr>
                                <w:rFonts w:asciiTheme="majorHAnsi" w:hAnsiTheme="majorHAnsi"/>
                                <w:sz w:val="24"/>
                                <w:szCs w:val="24"/>
                              </w:rPr>
                            </w:pPr>
                          </w:p>
                          <w:p w14:paraId="798CC726" w14:textId="7ED947A3"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 xml:space="preserve">Relation avec l’interviewée : </w:t>
                            </w:r>
                          </w:p>
                          <w:p w14:paraId="28C0F31E"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Aucun lien préalable </w:t>
                            </w:r>
                          </w:p>
                          <w:p w14:paraId="0D3B988C" w14:textId="77777777" w:rsidR="006C11EC" w:rsidRPr="006C11EC" w:rsidRDefault="006C11EC" w:rsidP="006C11EC">
                            <w:pPr>
                              <w:rPr>
                                <w:rFonts w:asciiTheme="majorHAnsi" w:hAnsiTheme="majorHAnsi"/>
                                <w:sz w:val="24"/>
                                <w:szCs w:val="24"/>
                              </w:rPr>
                            </w:pPr>
                          </w:p>
                          <w:p w14:paraId="4257F3BF" w14:textId="03A64825"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Intervieweur :</w:t>
                            </w:r>
                          </w:p>
                          <w:p w14:paraId="432ECBC4"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Antoine Barthélémy, Lucas Cesar</w:t>
                            </w:r>
                          </w:p>
                          <w:p w14:paraId="754BEED3" w14:textId="77777777" w:rsidR="006C11EC" w:rsidRPr="006C11EC" w:rsidRDefault="006C11EC" w:rsidP="006C11EC">
                            <w:pPr>
                              <w:rPr>
                                <w:rFonts w:asciiTheme="majorHAnsi" w:hAnsiTheme="majorHAnsi"/>
                                <w:b/>
                                <w:bCs/>
                                <w:sz w:val="24"/>
                                <w:szCs w:val="24"/>
                                <w:u w:val="single"/>
                              </w:rPr>
                            </w:pPr>
                          </w:p>
                          <w:p w14:paraId="7D15FF92" w14:textId="77777777" w:rsidR="006C11EC" w:rsidRPr="006C11EC" w:rsidRDefault="006C11EC" w:rsidP="006C11EC">
                            <w:pPr>
                              <w:rPr>
                                <w:sz w:val="24"/>
                                <w:szCs w:val="24"/>
                              </w:rPr>
                            </w:pPr>
                            <w:r w:rsidRPr="006C11EC">
                              <w:rPr>
                                <w:rFonts w:asciiTheme="majorHAnsi" w:hAnsiTheme="majorHAnsi"/>
                                <w:sz w:val="24"/>
                                <w:szCs w:val="24"/>
                              </w:rPr>
                              <w:t>Lyot, journaliste de 30 ans, apprécie également le concept d’une application centrée sur la culture, bien qu’elle exprime des réserves sur l’idée d’une obligation de publication régulière, qui pourrait être contraignante. Elle souligne l’intérêt d’intégrer un système de micro-critiques laissées par le cercle d’amis, permettant ainsi une approche plus interactive et personnalisée du partage de contenu. Tout comme Anna, elle considère que l’application doit être gratuite, car les dépenses numériques sont déjà nombreuses, et elle ne serait pas prête à souscrire à un abonnement</w:t>
                            </w:r>
                            <w:r w:rsidRPr="006C11EC">
                              <w:rPr>
                                <w:sz w:val="24"/>
                                <w:szCs w:val="24"/>
                              </w:rPr>
                              <w:t>.</w:t>
                            </w:r>
                          </w:p>
                          <w:p w14:paraId="30C272AB" w14:textId="77777777" w:rsidR="006C11EC" w:rsidRPr="006C11EC" w:rsidRDefault="006C11EC" w:rsidP="006C11EC">
                            <w:pPr>
                              <w:pStyle w:val="My"/>
                              <w:rPr>
                                <w:rStyle w:val="sowc"/>
                                <w:rFonts w:cs="Times New Roman"/>
                                <w:lang w:val="fr-FR"/>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8A154" id="_x0000_s1029" type="#_x0000_t202" style="position:absolute;margin-left:49.8pt;margin-top:138pt;width:7in;height:652.2pt;z-index:25166950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" filled="f" fillcolor="#fffffe" stroked="f" strokecolor="#212120" insetpen="t">
                <v:textbox inset="2.88pt,2.88pt,2.88pt,2.88pt">
                  <w:txbxContent>
                    <w:p w14:paraId="14DBFEE5" w14:textId="485985D3" w:rsidR="006C11EC" w:rsidRDefault="006C11EC" w:rsidP="006C11EC">
                      <w:pPr>
                        <w:pStyle w:val="My"/>
                        <w:rPr>
                          <w:rFonts w:ascii="Futura LT" w:hAnsi="Futura LT"/>
                          <w:bCs/>
                          <w:color w:val="0F709A"/>
                          <w:kern w:val="32"/>
                          <w:sz w:val="56"/>
                          <w:szCs w:val="56"/>
                          <w:lang w:val="fr-FR"/>
                        </w:rPr>
                      </w:pPr>
                      <w:r w:rsidRPr="006C11EC">
                        <w:rPr>
                          <w:rFonts w:ascii="Futura LT" w:hAnsi="Futura LT"/>
                          <w:bCs/>
                          <w:color w:val="0F709A"/>
                          <w:kern w:val="32"/>
                          <w:sz w:val="56"/>
                          <w:szCs w:val="56"/>
                          <w:lang w:val="fr-FR"/>
                        </w:rPr>
                        <w:t>Résumé de la troisième interview :</w:t>
                      </w:r>
                    </w:p>
                    <w:p w14:paraId="2D6FBF14" w14:textId="77777777" w:rsidR="006C11EC" w:rsidRPr="006C11EC" w:rsidRDefault="006C11EC" w:rsidP="006C11EC">
                      <w:pPr>
                        <w:pStyle w:val="My"/>
                        <w:rPr>
                          <w:rStyle w:val="sowc"/>
                          <w:color w:val="auto"/>
                          <w:lang w:val="fr-FR"/>
                        </w:rPr>
                      </w:pPr>
                    </w:p>
                    <w:p w14:paraId="4C43CD04" w14:textId="1B70E7CF"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Profil des interviewées :</w:t>
                      </w:r>
                    </w:p>
                    <w:p w14:paraId="601D002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Nom et prénom : Lyot</w:t>
                      </w:r>
                    </w:p>
                    <w:p w14:paraId="539B88A5"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Âge : 30 ans</w:t>
                      </w:r>
                    </w:p>
                    <w:p w14:paraId="10D60FCA"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Genre : Féminin</w:t>
                      </w:r>
                    </w:p>
                    <w:p w14:paraId="7F2876CB"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Métier : Journaliste en presse écrite</w:t>
                      </w:r>
                    </w:p>
                    <w:p w14:paraId="4E6255B6"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Centre d'intérêt : Musique, films</w:t>
                      </w:r>
                    </w:p>
                    <w:p w14:paraId="2D7F0CA5" w14:textId="77777777" w:rsidR="006C11EC" w:rsidRPr="006C11EC" w:rsidRDefault="006C11EC" w:rsidP="006C11EC">
                      <w:pPr>
                        <w:rPr>
                          <w:rFonts w:asciiTheme="majorHAnsi" w:hAnsiTheme="majorHAnsi"/>
                          <w:sz w:val="24"/>
                          <w:szCs w:val="24"/>
                        </w:rPr>
                      </w:pPr>
                    </w:p>
                    <w:p w14:paraId="7E14F47F" w14:textId="09B5AF10"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Lieu de tournage de l’interview :</w:t>
                      </w:r>
                    </w:p>
                    <w:p w14:paraId="04F4B52F"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24 rue Thiers</w:t>
                      </w:r>
                    </w:p>
                    <w:p w14:paraId="3AD78818" w14:textId="77777777" w:rsidR="006C11EC" w:rsidRPr="006C11EC" w:rsidRDefault="006C11EC" w:rsidP="006C11EC">
                      <w:pPr>
                        <w:rPr>
                          <w:rFonts w:asciiTheme="majorHAnsi" w:hAnsiTheme="majorHAnsi"/>
                          <w:sz w:val="24"/>
                          <w:szCs w:val="24"/>
                        </w:rPr>
                      </w:pPr>
                    </w:p>
                    <w:p w14:paraId="798CC726" w14:textId="7ED947A3"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 xml:space="preserve">Relation avec l’interviewée : </w:t>
                      </w:r>
                    </w:p>
                    <w:p w14:paraId="28C0F31E"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 xml:space="preserve">Aucun lien préalable </w:t>
                      </w:r>
                    </w:p>
                    <w:p w14:paraId="0D3B988C" w14:textId="77777777" w:rsidR="006C11EC" w:rsidRPr="006C11EC" w:rsidRDefault="006C11EC" w:rsidP="006C11EC">
                      <w:pPr>
                        <w:rPr>
                          <w:rFonts w:asciiTheme="majorHAnsi" w:hAnsiTheme="majorHAnsi"/>
                          <w:sz w:val="24"/>
                          <w:szCs w:val="24"/>
                        </w:rPr>
                      </w:pPr>
                    </w:p>
                    <w:p w14:paraId="4257F3BF" w14:textId="03A64825" w:rsidR="006C11EC" w:rsidRPr="006C11EC" w:rsidRDefault="006C11EC" w:rsidP="006C11EC">
                      <w:pPr>
                        <w:rPr>
                          <w:rFonts w:asciiTheme="majorHAnsi" w:hAnsiTheme="majorHAnsi"/>
                          <w:b/>
                          <w:bCs/>
                          <w:i/>
                          <w:iCs/>
                          <w:sz w:val="32"/>
                          <w:szCs w:val="32"/>
                          <w:u w:val="single"/>
                        </w:rPr>
                      </w:pPr>
                      <w:r w:rsidRPr="006C11EC">
                        <w:rPr>
                          <w:rFonts w:asciiTheme="majorHAnsi" w:hAnsiTheme="majorHAnsi"/>
                          <w:b/>
                          <w:bCs/>
                          <w:i/>
                          <w:iCs/>
                          <w:sz w:val="32"/>
                          <w:szCs w:val="32"/>
                          <w:u w:val="single"/>
                        </w:rPr>
                        <w:t>Intervieweur :</w:t>
                      </w:r>
                    </w:p>
                    <w:p w14:paraId="432ECBC4" w14:textId="77777777" w:rsidR="006C11EC" w:rsidRPr="006C11EC" w:rsidRDefault="006C11EC" w:rsidP="006C11EC">
                      <w:pPr>
                        <w:rPr>
                          <w:rFonts w:asciiTheme="majorHAnsi" w:hAnsiTheme="majorHAnsi"/>
                          <w:sz w:val="24"/>
                          <w:szCs w:val="24"/>
                        </w:rPr>
                      </w:pPr>
                      <w:r w:rsidRPr="006C11EC">
                        <w:rPr>
                          <w:rFonts w:asciiTheme="majorHAnsi" w:hAnsiTheme="majorHAnsi"/>
                          <w:sz w:val="24"/>
                          <w:szCs w:val="24"/>
                        </w:rPr>
                        <w:t>Antoine Barthélémy, Lucas Cesar</w:t>
                      </w:r>
                    </w:p>
                    <w:p w14:paraId="754BEED3" w14:textId="77777777" w:rsidR="006C11EC" w:rsidRPr="006C11EC" w:rsidRDefault="006C11EC" w:rsidP="006C11EC">
                      <w:pPr>
                        <w:rPr>
                          <w:rFonts w:asciiTheme="majorHAnsi" w:hAnsiTheme="majorHAnsi"/>
                          <w:b/>
                          <w:bCs/>
                          <w:sz w:val="24"/>
                          <w:szCs w:val="24"/>
                          <w:u w:val="single"/>
                        </w:rPr>
                      </w:pPr>
                    </w:p>
                    <w:p w14:paraId="7D15FF92" w14:textId="77777777" w:rsidR="006C11EC" w:rsidRPr="006C11EC" w:rsidRDefault="006C11EC" w:rsidP="006C11EC">
                      <w:pPr>
                        <w:rPr>
                          <w:sz w:val="24"/>
                          <w:szCs w:val="24"/>
                        </w:rPr>
                      </w:pPr>
                      <w:r w:rsidRPr="006C11EC">
                        <w:rPr>
                          <w:rFonts w:asciiTheme="majorHAnsi" w:hAnsiTheme="majorHAnsi"/>
                          <w:sz w:val="24"/>
                          <w:szCs w:val="24"/>
                        </w:rPr>
                        <w:t>Lyot, journaliste de 30 ans, apprécie également le concept d’une application centrée sur la culture, bien qu’elle exprime des réserves sur l’idée d’une obligation de publication régulière, qui pourrait être contraignante. Elle souligne l’intérêt d’intégrer un système de micro-critiques laissées par le cercle d’amis, permettant ainsi une approche plus interactive et personnalisée du partage de contenu. Tout comme Anna, elle considère que l’application doit être gratuite, car les dépenses numériques sont déjà nombreuses, et elle ne serait pas prête à souscrire à un abonnement</w:t>
                      </w:r>
                      <w:r w:rsidRPr="006C11EC">
                        <w:rPr>
                          <w:sz w:val="24"/>
                          <w:szCs w:val="24"/>
                        </w:rPr>
                        <w:t>.</w:t>
                      </w:r>
                    </w:p>
                    <w:p w14:paraId="30C272AB" w14:textId="77777777" w:rsidR="006C11EC" w:rsidRPr="006C11EC" w:rsidRDefault="006C11EC" w:rsidP="006C11EC">
                      <w:pPr>
                        <w:pStyle w:val="My"/>
                        <w:rPr>
                          <w:rStyle w:val="sowc"/>
                          <w:rFonts w:cs="Times New Roman"/>
                          <w:lang w:val="fr-FR"/>
                        </w:rPr>
                      </w:pPr>
                    </w:p>
                  </w:txbxContent>
                </v:textbox>
                <w10:wrap anchory="page"/>
              </v:shape>
            </w:pict>
          </mc:Fallback>
        </mc:AlternateContent>
      </w:r>
      <w:r>
        <w:rPr>
          <w:rFonts w:ascii="Verdana" w:hAnsi="Verdana"/>
          <w:sz w:val="26"/>
          <w:szCs w:val="26"/>
        </w:rPr>
        <w:tab/>
      </w:r>
    </w:p>
    <w:p w14:paraId="3038BF4A" w14:textId="0C0F5380" w:rsidR="006C11EC" w:rsidRPr="006C11EC" w:rsidRDefault="006C11EC" w:rsidP="006C11EC">
      <w:pPr>
        <w:rPr>
          <w:rFonts w:ascii="Verdana" w:hAnsi="Verdana"/>
          <w:sz w:val="26"/>
          <w:szCs w:val="26"/>
        </w:rPr>
      </w:pPr>
    </w:p>
    <w:p w14:paraId="43031244" w14:textId="67E0A074" w:rsidR="006C11EC" w:rsidRPr="006C11EC" w:rsidRDefault="006C11EC" w:rsidP="006C11EC">
      <w:pPr>
        <w:rPr>
          <w:rFonts w:ascii="Verdana" w:hAnsi="Verdana"/>
          <w:sz w:val="26"/>
          <w:szCs w:val="26"/>
        </w:rPr>
      </w:pPr>
    </w:p>
    <w:p w14:paraId="2F78759B" w14:textId="3B4491A0" w:rsidR="006C11EC" w:rsidRPr="006C11EC" w:rsidRDefault="006C11EC" w:rsidP="006C11EC">
      <w:pPr>
        <w:rPr>
          <w:rFonts w:ascii="Verdana" w:hAnsi="Verdana"/>
          <w:sz w:val="26"/>
          <w:szCs w:val="26"/>
        </w:rPr>
      </w:pPr>
    </w:p>
    <w:p w14:paraId="50938A8E" w14:textId="473744D9" w:rsidR="006C11EC" w:rsidRPr="006C11EC" w:rsidRDefault="006C11EC" w:rsidP="006C11EC">
      <w:pPr>
        <w:rPr>
          <w:rFonts w:ascii="Verdana" w:hAnsi="Verdana"/>
          <w:sz w:val="26"/>
          <w:szCs w:val="26"/>
        </w:rPr>
      </w:pPr>
    </w:p>
    <w:p w14:paraId="2E591BD0" w14:textId="2B8CD261" w:rsidR="006C11EC" w:rsidRPr="006C11EC" w:rsidRDefault="006C11EC" w:rsidP="006C11EC">
      <w:pPr>
        <w:rPr>
          <w:rFonts w:ascii="Verdana" w:hAnsi="Verdana"/>
          <w:sz w:val="26"/>
          <w:szCs w:val="26"/>
        </w:rPr>
      </w:pPr>
    </w:p>
    <w:p w14:paraId="546FA895" w14:textId="5AA331B2" w:rsidR="006C11EC" w:rsidRPr="006C11EC" w:rsidRDefault="006C11EC" w:rsidP="006C11EC">
      <w:pPr>
        <w:rPr>
          <w:rFonts w:ascii="Verdana" w:hAnsi="Verdana"/>
          <w:sz w:val="26"/>
          <w:szCs w:val="26"/>
        </w:rPr>
      </w:pPr>
    </w:p>
    <w:p w14:paraId="41B66423" w14:textId="0D2C70D4" w:rsidR="006C11EC" w:rsidRPr="006C11EC" w:rsidRDefault="006C11EC" w:rsidP="006C11EC">
      <w:pPr>
        <w:rPr>
          <w:rFonts w:ascii="Verdana" w:hAnsi="Verdana"/>
          <w:sz w:val="26"/>
          <w:szCs w:val="26"/>
        </w:rPr>
      </w:pPr>
    </w:p>
    <w:p w14:paraId="7CF12DE2" w14:textId="4B7A3222" w:rsidR="006C11EC" w:rsidRPr="006C11EC" w:rsidRDefault="006C11EC" w:rsidP="006C11EC">
      <w:pPr>
        <w:rPr>
          <w:rFonts w:ascii="Verdana" w:hAnsi="Verdana"/>
          <w:sz w:val="26"/>
          <w:szCs w:val="26"/>
        </w:rPr>
      </w:pPr>
    </w:p>
    <w:p w14:paraId="29E22615" w14:textId="63DBC466" w:rsidR="006C11EC" w:rsidRPr="006C11EC" w:rsidRDefault="006C11EC" w:rsidP="006C11EC">
      <w:pPr>
        <w:rPr>
          <w:rFonts w:ascii="Verdana" w:hAnsi="Verdana"/>
          <w:sz w:val="26"/>
          <w:szCs w:val="26"/>
        </w:rPr>
      </w:pPr>
    </w:p>
    <w:p w14:paraId="010A75EB" w14:textId="095A6B53" w:rsidR="006C11EC" w:rsidRPr="006C11EC" w:rsidRDefault="006C11EC" w:rsidP="006C11EC">
      <w:pPr>
        <w:rPr>
          <w:rFonts w:ascii="Verdana" w:hAnsi="Verdana"/>
          <w:sz w:val="26"/>
          <w:szCs w:val="26"/>
        </w:rPr>
      </w:pPr>
    </w:p>
    <w:p w14:paraId="6CD41668" w14:textId="1F6C9586" w:rsidR="006C11EC" w:rsidRPr="006C11EC" w:rsidRDefault="006C11EC" w:rsidP="006C11EC">
      <w:pPr>
        <w:rPr>
          <w:rFonts w:ascii="Verdana" w:hAnsi="Verdana"/>
          <w:sz w:val="26"/>
          <w:szCs w:val="26"/>
        </w:rPr>
      </w:pPr>
    </w:p>
    <w:p w14:paraId="23B0E99B" w14:textId="54FEB46D" w:rsidR="006C11EC" w:rsidRDefault="006C11EC" w:rsidP="006C11EC">
      <w:pPr>
        <w:rPr>
          <w:rFonts w:ascii="Verdana" w:hAnsi="Verdana"/>
          <w:sz w:val="26"/>
          <w:szCs w:val="26"/>
        </w:rPr>
      </w:pPr>
    </w:p>
    <w:p w14:paraId="4A5CA0A0" w14:textId="6A1A752C" w:rsidR="006C11EC" w:rsidRDefault="006C11EC" w:rsidP="006C11EC">
      <w:pPr>
        <w:ind w:firstLine="708"/>
        <w:rPr>
          <w:rFonts w:ascii="Verdana" w:hAnsi="Verdana"/>
          <w:sz w:val="26"/>
          <w:szCs w:val="26"/>
        </w:rPr>
      </w:pPr>
    </w:p>
    <w:p w14:paraId="140E1B4A" w14:textId="7C39947C" w:rsidR="006C11EC" w:rsidRDefault="006C11EC" w:rsidP="006C11EC">
      <w:pPr>
        <w:ind w:firstLine="708"/>
        <w:rPr>
          <w:rFonts w:ascii="Verdana" w:hAnsi="Verdana"/>
          <w:sz w:val="26"/>
          <w:szCs w:val="26"/>
        </w:rPr>
      </w:pPr>
    </w:p>
    <w:p w14:paraId="48025880" w14:textId="1D09FF4B" w:rsidR="006C11EC" w:rsidRDefault="006C11EC" w:rsidP="006C11EC">
      <w:pPr>
        <w:ind w:firstLine="708"/>
        <w:rPr>
          <w:rFonts w:ascii="Verdana" w:hAnsi="Verdana"/>
          <w:sz w:val="26"/>
          <w:szCs w:val="26"/>
        </w:rPr>
      </w:pPr>
    </w:p>
    <w:p w14:paraId="23939D17" w14:textId="70FE41B6" w:rsidR="006C11EC" w:rsidRDefault="006C11EC" w:rsidP="006C11EC">
      <w:pPr>
        <w:ind w:firstLine="708"/>
        <w:rPr>
          <w:rFonts w:ascii="Verdana" w:hAnsi="Verdana"/>
          <w:sz w:val="26"/>
          <w:szCs w:val="26"/>
        </w:rPr>
      </w:pPr>
    </w:p>
    <w:p w14:paraId="652BD275" w14:textId="5D35CFB5" w:rsidR="006C11EC" w:rsidRDefault="006C11EC" w:rsidP="006C11EC">
      <w:pPr>
        <w:ind w:firstLine="708"/>
        <w:rPr>
          <w:rFonts w:ascii="Verdana" w:hAnsi="Verdana"/>
          <w:sz w:val="26"/>
          <w:szCs w:val="26"/>
        </w:rPr>
      </w:pPr>
    </w:p>
    <w:p w14:paraId="746E4099" w14:textId="44B1125C" w:rsidR="006C11EC" w:rsidRDefault="006C11EC" w:rsidP="006C11EC">
      <w:pPr>
        <w:ind w:firstLine="708"/>
        <w:rPr>
          <w:rFonts w:ascii="Verdana" w:hAnsi="Verdana"/>
          <w:sz w:val="26"/>
          <w:szCs w:val="26"/>
        </w:rPr>
      </w:pPr>
    </w:p>
    <w:p w14:paraId="581A3919" w14:textId="010D6095" w:rsidR="006C11EC" w:rsidRDefault="006C11EC" w:rsidP="006C11EC">
      <w:pPr>
        <w:ind w:firstLine="708"/>
        <w:rPr>
          <w:rFonts w:ascii="Verdana" w:hAnsi="Verdana"/>
          <w:sz w:val="26"/>
          <w:szCs w:val="26"/>
        </w:rPr>
      </w:pPr>
    </w:p>
    <w:p w14:paraId="793EE833" w14:textId="7D5EF5F2" w:rsidR="006C11EC" w:rsidRDefault="006C11EC" w:rsidP="006C11EC">
      <w:pPr>
        <w:ind w:firstLine="708"/>
        <w:rPr>
          <w:rFonts w:ascii="Verdana" w:hAnsi="Verdana"/>
          <w:sz w:val="26"/>
          <w:szCs w:val="26"/>
        </w:rPr>
      </w:pPr>
    </w:p>
    <w:p w14:paraId="3F0E2F3D" w14:textId="1E370769" w:rsidR="006C11EC" w:rsidRDefault="006C11EC" w:rsidP="006C11EC">
      <w:pPr>
        <w:ind w:firstLine="708"/>
        <w:rPr>
          <w:rFonts w:ascii="Verdana" w:hAnsi="Verdana"/>
          <w:sz w:val="26"/>
          <w:szCs w:val="26"/>
        </w:rPr>
      </w:pPr>
    </w:p>
    <w:p w14:paraId="40240F3A" w14:textId="537D797D" w:rsidR="006C11EC" w:rsidRDefault="006C11EC" w:rsidP="006C11EC">
      <w:pPr>
        <w:ind w:firstLine="708"/>
        <w:rPr>
          <w:rFonts w:ascii="Verdana" w:hAnsi="Verdana"/>
          <w:sz w:val="26"/>
          <w:szCs w:val="26"/>
        </w:rPr>
      </w:pPr>
      <w:r>
        <w:rPr>
          <w:noProof/>
          <w:lang w:val="ru-RU" w:eastAsia="ru-RU"/>
        </w:rPr>
        <w:lastRenderedPageBreak/>
        <w:drawing>
          <wp:anchor distT="0" distB="0" distL="114300" distR="114300" simplePos="0" relativeHeight="251671552" behindDoc="1" locked="0" layoutInCell="1" allowOverlap="1" wp14:anchorId="27A39D7A" wp14:editId="5562FB31">
            <wp:simplePos x="0" y="0"/>
            <wp:positionH relativeFrom="margin">
              <wp:align>left</wp:align>
            </wp:positionH>
            <wp:positionV relativeFrom="paragraph">
              <wp:posOffset>-625475</wp:posOffset>
            </wp:positionV>
            <wp:extent cx="7886700" cy="1356360"/>
            <wp:effectExtent l="0" t="0" r="0" b="0"/>
            <wp:wrapNone/>
            <wp:docPr id="11" name="Picture 30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86700" cy="1356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AA96C4" w14:textId="431B6B92" w:rsidR="006C11EC" w:rsidRPr="006C11EC" w:rsidRDefault="006C11EC" w:rsidP="006C11EC">
      <w:pPr>
        <w:rPr>
          <w:rFonts w:ascii="Verdana" w:hAnsi="Verdana"/>
          <w:sz w:val="26"/>
          <w:szCs w:val="26"/>
        </w:rPr>
      </w:pPr>
    </w:p>
    <w:p w14:paraId="0DFA97C9" w14:textId="619DA208" w:rsidR="006C11EC" w:rsidRPr="006C11EC" w:rsidRDefault="006C11EC" w:rsidP="006C11EC">
      <w:pPr>
        <w:rPr>
          <w:rFonts w:ascii="Verdana" w:hAnsi="Verdana"/>
          <w:sz w:val="26"/>
          <w:szCs w:val="26"/>
        </w:rPr>
      </w:pPr>
    </w:p>
    <w:p w14:paraId="775DE698" w14:textId="67143CB5" w:rsidR="006C11EC" w:rsidRPr="006C11EC" w:rsidRDefault="006C11EC" w:rsidP="006C11EC">
      <w:pPr>
        <w:rPr>
          <w:rFonts w:ascii="Verdana" w:hAnsi="Verdana"/>
          <w:sz w:val="26"/>
          <w:szCs w:val="26"/>
        </w:rPr>
      </w:pPr>
    </w:p>
    <w:p w14:paraId="68DDE80E" w14:textId="241C54ED" w:rsidR="006C11EC" w:rsidRPr="006C11EC" w:rsidRDefault="006C11EC" w:rsidP="006C11EC">
      <w:pPr>
        <w:rPr>
          <w:rFonts w:ascii="Verdana" w:hAnsi="Verdana"/>
          <w:sz w:val="26"/>
          <w:szCs w:val="26"/>
        </w:rPr>
      </w:pPr>
    </w:p>
    <w:p w14:paraId="6DF2DAE4" w14:textId="18C45205" w:rsidR="006C11EC" w:rsidRPr="006C11EC" w:rsidRDefault="006C11EC" w:rsidP="006C11EC">
      <w:pPr>
        <w:rPr>
          <w:rFonts w:ascii="Verdana" w:hAnsi="Verdana"/>
          <w:sz w:val="26"/>
          <w:szCs w:val="26"/>
        </w:rPr>
      </w:pPr>
    </w:p>
    <w:p w14:paraId="3E8B4097" w14:textId="7F39B239" w:rsidR="006C11EC" w:rsidRPr="006C11EC" w:rsidRDefault="006C11EC" w:rsidP="006C11EC">
      <w:pPr>
        <w:rPr>
          <w:rFonts w:ascii="Verdana" w:hAnsi="Verdana"/>
          <w:sz w:val="26"/>
          <w:szCs w:val="26"/>
        </w:rPr>
      </w:pPr>
    </w:p>
    <w:p w14:paraId="63773EF3" w14:textId="70B6CF0F" w:rsidR="006C11EC" w:rsidRPr="006C11EC" w:rsidRDefault="006C11EC" w:rsidP="006C11EC">
      <w:pPr>
        <w:rPr>
          <w:rFonts w:ascii="Verdana" w:hAnsi="Verdana"/>
          <w:sz w:val="26"/>
          <w:szCs w:val="26"/>
        </w:rPr>
      </w:pPr>
    </w:p>
    <w:p w14:paraId="30326A09" w14:textId="4CD626F9" w:rsidR="006C11EC" w:rsidRDefault="006C11EC" w:rsidP="006C11EC">
      <w:pPr>
        <w:tabs>
          <w:tab w:val="left" w:pos="2640"/>
        </w:tabs>
        <w:rPr>
          <w:rFonts w:ascii="Verdana" w:hAnsi="Verdana"/>
          <w:sz w:val="26"/>
          <w:szCs w:val="26"/>
        </w:rPr>
      </w:pPr>
      <w:r>
        <w:rPr>
          <w:noProof/>
          <w:lang w:val="ru-RU" w:eastAsia="ru-RU"/>
        </w:rPr>
        <mc:AlternateContent>
          <mc:Choice Requires="wps">
            <w:drawing>
              <wp:anchor distT="36576" distB="36576" distL="36576" distR="36576" simplePos="0" relativeHeight="251673600" behindDoc="0" locked="0" layoutInCell="1" allowOverlap="1" wp14:anchorId="030FC1EC" wp14:editId="65B909D1">
                <wp:simplePos x="0" y="0"/>
                <wp:positionH relativeFrom="column">
                  <wp:posOffset>632460</wp:posOffset>
                </wp:positionH>
                <wp:positionV relativeFrom="page">
                  <wp:posOffset>1752600</wp:posOffset>
                </wp:positionV>
                <wp:extent cx="6400800" cy="8282940"/>
                <wp:effectExtent l="0" t="0" r="0" b="3810"/>
                <wp:wrapNone/>
                <wp:docPr id="12"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28294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0D4B92" w14:textId="5BB381C4" w:rsidR="006C11EC" w:rsidRPr="006C11EC" w:rsidRDefault="006C11EC" w:rsidP="006C11EC">
                            <w:pPr>
                              <w:pStyle w:val="My"/>
                              <w:rPr>
                                <w:rFonts w:ascii="Futura LT" w:hAnsi="Futura LT"/>
                                <w:bCs/>
                                <w:color w:val="0F709A"/>
                                <w:kern w:val="32"/>
                                <w:sz w:val="52"/>
                                <w:szCs w:val="52"/>
                                <w:lang w:val="fr-FR"/>
                              </w:rPr>
                            </w:pPr>
                            <w:r w:rsidRPr="006C11EC">
                              <w:rPr>
                                <w:rFonts w:ascii="Futura LT" w:hAnsi="Futura LT"/>
                                <w:bCs/>
                                <w:color w:val="0F709A"/>
                                <w:kern w:val="32"/>
                                <w:sz w:val="52"/>
                                <w:szCs w:val="52"/>
                                <w:lang w:val="fr-FR"/>
                              </w:rPr>
                              <w:t>Synthèse générale des trois interviews :</w:t>
                            </w:r>
                          </w:p>
                          <w:p w14:paraId="0918E98C" w14:textId="77777777" w:rsidR="006C11EC" w:rsidRPr="006C11EC" w:rsidRDefault="006C11EC" w:rsidP="006C11EC">
                            <w:pPr>
                              <w:pStyle w:val="My"/>
                              <w:rPr>
                                <w:rStyle w:val="sowc"/>
                                <w:color w:val="auto"/>
                                <w:lang w:val="fr-FR"/>
                              </w:rPr>
                            </w:pPr>
                          </w:p>
                          <w:p w14:paraId="16368E70" w14:textId="77777777" w:rsidR="006C11EC" w:rsidRDefault="006C11EC" w:rsidP="006C11EC">
                            <w:pPr>
                              <w:rPr>
                                <w:b/>
                                <w:bCs/>
                                <w:u w:val="single"/>
                              </w:rPr>
                            </w:pPr>
                          </w:p>
                          <w:p w14:paraId="46030FB1" w14:textId="77777777" w:rsidR="006C11EC" w:rsidRPr="006C11EC" w:rsidRDefault="006C11EC" w:rsidP="006C11EC">
                            <w:pPr>
                              <w:rPr>
                                <w:sz w:val="24"/>
                                <w:szCs w:val="24"/>
                              </w:rPr>
                            </w:pPr>
                            <w:r w:rsidRPr="006C11EC">
                              <w:rPr>
                                <w:sz w:val="24"/>
                                <w:szCs w:val="24"/>
                              </w:rPr>
                              <w:t>En conclusion, ces interviews révèlent un réel intérêt pour une application culturelle, mais aussi des attentes nuancées en fonction des profils des utilisateurs interrogés. Malgré des différences d’usages et de priorités, plusieurs besoins communs émergent, notamment l’accessibilité, la personnalisation du contenu et la possibilité d’interagir avec d’autres passionnés.</w:t>
                            </w:r>
                          </w:p>
                          <w:p w14:paraId="7E7DCB32" w14:textId="775765A8" w:rsidR="006C11EC" w:rsidRPr="006C11EC" w:rsidRDefault="006C11EC" w:rsidP="006C11EC">
                            <w:pPr>
                              <w:rPr>
                                <w:sz w:val="24"/>
                                <w:szCs w:val="24"/>
                              </w:rPr>
                            </w:pPr>
                            <w:r w:rsidRPr="006C11EC">
                              <w:rPr>
                                <w:sz w:val="24"/>
                                <w:szCs w:val="24"/>
                              </w:rPr>
                              <w:t xml:space="preserve">L’un des points clés soulevés est l’importance de la </w:t>
                            </w:r>
                            <w:r w:rsidRPr="006C11EC">
                              <w:rPr>
                                <w:b/>
                                <w:bCs/>
                                <w:sz w:val="24"/>
                                <w:szCs w:val="24"/>
                              </w:rPr>
                              <w:t>gratuité</w:t>
                            </w:r>
                            <w:r w:rsidRPr="006C11EC">
                              <w:rPr>
                                <w:sz w:val="24"/>
                                <w:szCs w:val="24"/>
                              </w:rPr>
                              <w:t>. Tous s’accordent à dire qu’une application culturelle ne devrait pas être payante, ou du moins, qu’une version gratuite doit être disponible avec un éventuel modèle payant apportant une valeur ajoutée. Corinne, par exemple, accepterait de payer un abonnement si le service le justifie, tandis qu’Anna et Lyot rejettent totalement cette idée, considérant qu’ils ont déjà de nombreuses dépenses numériques.</w:t>
                            </w:r>
                          </w:p>
                          <w:p w14:paraId="3AE92B76" w14:textId="77777777" w:rsidR="006C11EC" w:rsidRPr="006C11EC" w:rsidRDefault="006C11EC" w:rsidP="006C11EC">
                            <w:pPr>
                              <w:rPr>
                                <w:sz w:val="24"/>
                                <w:szCs w:val="24"/>
                              </w:rPr>
                            </w:pPr>
                            <w:r w:rsidRPr="006C11EC">
                              <w:rPr>
                                <w:sz w:val="24"/>
                                <w:szCs w:val="24"/>
                              </w:rPr>
                              <w:t xml:space="preserve">Ensuite, la </w:t>
                            </w:r>
                            <w:r w:rsidRPr="006C11EC">
                              <w:rPr>
                                <w:b/>
                                <w:bCs/>
                                <w:sz w:val="24"/>
                                <w:szCs w:val="24"/>
                              </w:rPr>
                              <w:t>personnalisation</w:t>
                            </w:r>
                            <w:r w:rsidRPr="006C11EC">
                              <w:rPr>
                                <w:sz w:val="24"/>
                                <w:szCs w:val="24"/>
                              </w:rPr>
                              <w:t xml:space="preserve"> apparaît comme un critère essentiel pour rendre l’application pertinente et engageante. Corinne met en avant le besoin d’alertes adaptées à ses centres d’intérêt et à sa localisation pour découvrir facilement des événements près de chez elle. De son côté, Lyot souligne l’intérêt d’un système de micro-critiques permettant aux utilisateurs d’échanger des avis avec leur cercle d’amis, renforçant ainsi la dimension communautaire et de recommandation. Anna, quant à elle, insiste sur la nécessité d’intégrer des </w:t>
                            </w:r>
                            <w:r w:rsidRPr="006C11EC">
                              <w:rPr>
                                <w:b/>
                                <w:bCs/>
                                <w:sz w:val="24"/>
                                <w:szCs w:val="24"/>
                              </w:rPr>
                              <w:t>salons de discussion thématiques</w:t>
                            </w:r>
                            <w:r w:rsidRPr="006C11EC">
                              <w:rPr>
                                <w:sz w:val="24"/>
                                <w:szCs w:val="24"/>
                              </w:rPr>
                              <w:t>, favorisant les échanges entre passionnés d’un même domaine culturel.</w:t>
                            </w:r>
                          </w:p>
                          <w:p w14:paraId="1E350FBB" w14:textId="77777777" w:rsidR="006C11EC" w:rsidRPr="006C11EC" w:rsidRDefault="006C11EC" w:rsidP="006C11EC">
                            <w:pPr>
                              <w:rPr>
                                <w:sz w:val="24"/>
                                <w:szCs w:val="24"/>
                              </w:rPr>
                            </w:pPr>
                            <w:r w:rsidRPr="006C11EC">
                              <w:rPr>
                                <w:sz w:val="24"/>
                                <w:szCs w:val="24"/>
                              </w:rPr>
                              <w:t xml:space="preserve">Un autre aspect important concerne la </w:t>
                            </w:r>
                            <w:r w:rsidRPr="006C11EC">
                              <w:rPr>
                                <w:b/>
                                <w:bCs/>
                                <w:sz w:val="24"/>
                                <w:szCs w:val="24"/>
                              </w:rPr>
                              <w:t>flexibilité d’utilisation</w:t>
                            </w:r>
                            <w:r w:rsidRPr="006C11EC">
                              <w:rPr>
                                <w:sz w:val="24"/>
                                <w:szCs w:val="24"/>
                              </w:rPr>
                              <w:t>. Si le partage de contenu est perçu comme un atout par Anna et Lyot, cette dernière insiste sur le fait qu’il ne doit pas être une obligation. L’idée d’une mécanique contraignante, où l’utilisateur serait forcé de publier régulièrement sous peine d’être limité dans son usage, est mal accueillie. Il semble donc essentiel que l’application permette une interaction libre et sans pression, où chacun puisse contribuer à son rythme.</w:t>
                            </w:r>
                          </w:p>
                          <w:p w14:paraId="74A945CF" w14:textId="77777777" w:rsidR="006C11EC" w:rsidRPr="006C11EC" w:rsidRDefault="006C11EC" w:rsidP="006C11EC">
                            <w:pPr>
                              <w:rPr>
                                <w:sz w:val="24"/>
                                <w:szCs w:val="24"/>
                              </w:rPr>
                            </w:pPr>
                            <w:r w:rsidRPr="006C11EC">
                              <w:rPr>
                                <w:sz w:val="24"/>
                                <w:szCs w:val="24"/>
                              </w:rPr>
                              <w:t xml:space="preserve">Enfin, la </w:t>
                            </w:r>
                            <w:r w:rsidRPr="006C11EC">
                              <w:rPr>
                                <w:b/>
                                <w:bCs/>
                                <w:sz w:val="24"/>
                                <w:szCs w:val="24"/>
                              </w:rPr>
                              <w:t>découverte et l’élargissement des horizons culturels</w:t>
                            </w:r>
                            <w:r w:rsidRPr="006C11EC">
                              <w:rPr>
                                <w:sz w:val="24"/>
                                <w:szCs w:val="24"/>
                              </w:rPr>
                              <w:t xml:space="preserve"> sont des attentes fortes chez tous les profils interrogés. Que ce soit à travers des recommandations personnalisées, des événements locaux ou des espaces d’échange entre passionnés, l’application doit offrir une véritable plus-value en matière d’exploration culturelle. Cette dimension de partage et de transmission est particulièrement importante pour Anna et Lyot, qui utilisent déjà les réseaux sociaux pour ces usages.</w:t>
                            </w:r>
                          </w:p>
                          <w:p w14:paraId="1CE7FDFA" w14:textId="77777777" w:rsidR="006C11EC" w:rsidRPr="006C11EC" w:rsidRDefault="006C11EC" w:rsidP="006C11EC">
                            <w:pPr>
                              <w:rPr>
                                <w:sz w:val="24"/>
                                <w:szCs w:val="24"/>
                              </w:rPr>
                            </w:pPr>
                            <w:r w:rsidRPr="006C11EC">
                              <w:rPr>
                                <w:sz w:val="24"/>
                                <w:szCs w:val="24"/>
                              </w:rPr>
                              <w:t xml:space="preserve">En somme, pour répondre aux attentes des utilisateurs potentiels, l’application devra être </w:t>
                            </w:r>
                            <w:r w:rsidRPr="006C11EC">
                              <w:rPr>
                                <w:b/>
                                <w:bCs/>
                                <w:sz w:val="24"/>
                                <w:szCs w:val="24"/>
                              </w:rPr>
                              <w:t>gratuite, personnalisée et interactive</w:t>
                            </w:r>
                            <w:r w:rsidRPr="006C11EC">
                              <w:rPr>
                                <w:sz w:val="24"/>
                                <w:szCs w:val="24"/>
                              </w:rPr>
                              <w:t>, tout en restant flexible et inclusive. Elle devra proposer des outils favorisant la découverte culturelle (recommandations, alertes événements), encourager le partage et l’échange entre passionnés (salons de discussion, critiques entre amis), tout en laissant à chacun la liberté d’y participer à son rythme. Ces éléments permettront de créer une plateforme engageante, répondant aux attentes diverses des utilisateurs, qu’ils soient novices ou déjà habitués aux outils numériques culturels.</w:t>
                            </w:r>
                          </w:p>
                          <w:p w14:paraId="21939FB7" w14:textId="77777777" w:rsidR="006C11EC" w:rsidRPr="006C11EC" w:rsidRDefault="006C11EC" w:rsidP="006C11EC">
                            <w:pPr>
                              <w:pStyle w:val="My"/>
                              <w:rPr>
                                <w:rStyle w:val="sowc"/>
                                <w:rFonts w:cs="Times New Roman"/>
                                <w:lang w:val="fr-FR"/>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FC1EC" id="_x0000_s1030" type="#_x0000_t202" style="position:absolute;margin-left:49.8pt;margin-top:138pt;width:7in;height:652.2pt;z-index:25167360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" filled="f" fillcolor="#fffffe" stroked="f" strokecolor="#212120" insetpen="t">
                <v:textbox inset="2.88pt,2.88pt,2.88pt,2.88pt">
                  <w:txbxContent>
                    <w:p w14:paraId="300D4B92" w14:textId="5BB381C4" w:rsidR="006C11EC" w:rsidRPr="006C11EC" w:rsidRDefault="006C11EC" w:rsidP="006C11EC">
                      <w:pPr>
                        <w:pStyle w:val="My"/>
                        <w:rPr>
                          <w:rFonts w:ascii="Futura LT" w:hAnsi="Futura LT"/>
                          <w:bCs/>
                          <w:color w:val="0F709A"/>
                          <w:kern w:val="32"/>
                          <w:sz w:val="52"/>
                          <w:szCs w:val="52"/>
                          <w:lang w:val="fr-FR"/>
                        </w:rPr>
                      </w:pPr>
                      <w:r w:rsidRPr="006C11EC">
                        <w:rPr>
                          <w:rFonts w:ascii="Futura LT" w:hAnsi="Futura LT"/>
                          <w:bCs/>
                          <w:color w:val="0F709A"/>
                          <w:kern w:val="32"/>
                          <w:sz w:val="52"/>
                          <w:szCs w:val="52"/>
                          <w:lang w:val="fr-FR"/>
                        </w:rPr>
                        <w:t>Synthèse générale des trois interviews :</w:t>
                      </w:r>
                    </w:p>
                    <w:p w14:paraId="0918E98C" w14:textId="77777777" w:rsidR="006C11EC" w:rsidRPr="006C11EC" w:rsidRDefault="006C11EC" w:rsidP="006C11EC">
                      <w:pPr>
                        <w:pStyle w:val="My"/>
                        <w:rPr>
                          <w:rStyle w:val="sowc"/>
                          <w:color w:val="auto"/>
                          <w:lang w:val="fr-FR"/>
                        </w:rPr>
                      </w:pPr>
                    </w:p>
                    <w:p w14:paraId="16368E70" w14:textId="77777777" w:rsidR="006C11EC" w:rsidRDefault="006C11EC" w:rsidP="006C11EC">
                      <w:pPr>
                        <w:rPr>
                          <w:b/>
                          <w:bCs/>
                          <w:u w:val="single"/>
                        </w:rPr>
                      </w:pPr>
                    </w:p>
                    <w:p w14:paraId="46030FB1" w14:textId="77777777" w:rsidR="006C11EC" w:rsidRPr="006C11EC" w:rsidRDefault="006C11EC" w:rsidP="006C11EC">
                      <w:pPr>
                        <w:rPr>
                          <w:sz w:val="24"/>
                          <w:szCs w:val="24"/>
                        </w:rPr>
                      </w:pPr>
                      <w:r w:rsidRPr="006C11EC">
                        <w:rPr>
                          <w:sz w:val="24"/>
                          <w:szCs w:val="24"/>
                        </w:rPr>
                        <w:t>En conclusion, ces interviews révèlent un réel intérêt pour une application culturelle, mais aussi des attentes nuancées en fonction des profils des utilisateurs interrogés. Malgré des différences d’usages et de priorités, plusieurs besoins communs émergent, notamment l’accessibilité, la personnalisation du contenu et la possibilité d’interagir avec d’autres passionnés.</w:t>
                      </w:r>
                    </w:p>
                    <w:p w14:paraId="7E7DCB32" w14:textId="775765A8" w:rsidR="006C11EC" w:rsidRPr="006C11EC" w:rsidRDefault="006C11EC" w:rsidP="006C11EC">
                      <w:pPr>
                        <w:rPr>
                          <w:sz w:val="24"/>
                          <w:szCs w:val="24"/>
                        </w:rPr>
                      </w:pPr>
                      <w:r w:rsidRPr="006C11EC">
                        <w:rPr>
                          <w:sz w:val="24"/>
                          <w:szCs w:val="24"/>
                        </w:rPr>
                        <w:t xml:space="preserve">L’un des points clés soulevés est l’importance de la </w:t>
                      </w:r>
                      <w:r w:rsidRPr="006C11EC">
                        <w:rPr>
                          <w:b/>
                          <w:bCs/>
                          <w:sz w:val="24"/>
                          <w:szCs w:val="24"/>
                        </w:rPr>
                        <w:t>gratuité</w:t>
                      </w:r>
                      <w:r w:rsidRPr="006C11EC">
                        <w:rPr>
                          <w:sz w:val="24"/>
                          <w:szCs w:val="24"/>
                        </w:rPr>
                        <w:t>. Tous s’accordent à dire qu’une application culturelle ne devrait pas être payante, ou du moins, qu’une version gratuite doit être disponible avec un éventuel modèle payant apportant une valeur ajoutée. Corinne, par exemple, accepterait de payer un abonnement si le service le justifie, tandis qu’Anna et Lyot rejettent totalement cette idée, considérant qu’ils ont déjà de nombreuses dépenses numériques.</w:t>
                      </w:r>
                    </w:p>
                    <w:p w14:paraId="3AE92B76" w14:textId="77777777" w:rsidR="006C11EC" w:rsidRPr="006C11EC" w:rsidRDefault="006C11EC" w:rsidP="006C11EC">
                      <w:pPr>
                        <w:rPr>
                          <w:sz w:val="24"/>
                          <w:szCs w:val="24"/>
                        </w:rPr>
                      </w:pPr>
                      <w:r w:rsidRPr="006C11EC">
                        <w:rPr>
                          <w:sz w:val="24"/>
                          <w:szCs w:val="24"/>
                        </w:rPr>
                        <w:t xml:space="preserve">Ensuite, la </w:t>
                      </w:r>
                      <w:r w:rsidRPr="006C11EC">
                        <w:rPr>
                          <w:b/>
                          <w:bCs/>
                          <w:sz w:val="24"/>
                          <w:szCs w:val="24"/>
                        </w:rPr>
                        <w:t>personnalisation</w:t>
                      </w:r>
                      <w:r w:rsidRPr="006C11EC">
                        <w:rPr>
                          <w:sz w:val="24"/>
                          <w:szCs w:val="24"/>
                        </w:rPr>
                        <w:t xml:space="preserve"> apparaît comme un critère essentiel pour rendre l’application pertinente et engageante. Corinne met en avant le besoin d’alertes adaptées à ses centres d’intérêt et à sa localisation pour découvrir facilement des événements près de chez elle. De son côté, Lyot souligne l’intérêt d’un système de micro-critiques permettant aux utilisateurs d’échanger des avis avec leur cercle d’amis, renforçant ainsi la dimension communautaire et de recommandation. Anna, quant à elle, insiste sur la nécessité d’intégrer des </w:t>
                      </w:r>
                      <w:r w:rsidRPr="006C11EC">
                        <w:rPr>
                          <w:b/>
                          <w:bCs/>
                          <w:sz w:val="24"/>
                          <w:szCs w:val="24"/>
                        </w:rPr>
                        <w:t>salons de discussion thématiques</w:t>
                      </w:r>
                      <w:r w:rsidRPr="006C11EC">
                        <w:rPr>
                          <w:sz w:val="24"/>
                          <w:szCs w:val="24"/>
                        </w:rPr>
                        <w:t>, favorisant les échanges entre passionnés d’un même domaine culturel.</w:t>
                      </w:r>
                    </w:p>
                    <w:p w14:paraId="1E350FBB" w14:textId="77777777" w:rsidR="006C11EC" w:rsidRPr="006C11EC" w:rsidRDefault="006C11EC" w:rsidP="006C11EC">
                      <w:pPr>
                        <w:rPr>
                          <w:sz w:val="24"/>
                          <w:szCs w:val="24"/>
                        </w:rPr>
                      </w:pPr>
                      <w:r w:rsidRPr="006C11EC">
                        <w:rPr>
                          <w:sz w:val="24"/>
                          <w:szCs w:val="24"/>
                        </w:rPr>
                        <w:t xml:space="preserve">Un autre aspect important concerne la </w:t>
                      </w:r>
                      <w:r w:rsidRPr="006C11EC">
                        <w:rPr>
                          <w:b/>
                          <w:bCs/>
                          <w:sz w:val="24"/>
                          <w:szCs w:val="24"/>
                        </w:rPr>
                        <w:t>flexibilité d’utilisation</w:t>
                      </w:r>
                      <w:r w:rsidRPr="006C11EC">
                        <w:rPr>
                          <w:sz w:val="24"/>
                          <w:szCs w:val="24"/>
                        </w:rPr>
                        <w:t>. Si le partage de contenu est perçu comme un atout par Anna et Lyot, cette dernière insiste sur le fait qu’il ne doit pas être une obligation. L’idée d’une mécanique contraignante, où l’utilisateur serait forcé de publier régulièrement sous peine d’être limité dans son usage, est mal accueillie. Il semble donc essentiel que l’application permette une interaction libre et sans pression, où chacun puisse contribuer à son rythme.</w:t>
                      </w:r>
                    </w:p>
                    <w:p w14:paraId="74A945CF" w14:textId="77777777" w:rsidR="006C11EC" w:rsidRPr="006C11EC" w:rsidRDefault="006C11EC" w:rsidP="006C11EC">
                      <w:pPr>
                        <w:rPr>
                          <w:sz w:val="24"/>
                          <w:szCs w:val="24"/>
                        </w:rPr>
                      </w:pPr>
                      <w:r w:rsidRPr="006C11EC">
                        <w:rPr>
                          <w:sz w:val="24"/>
                          <w:szCs w:val="24"/>
                        </w:rPr>
                        <w:t xml:space="preserve">Enfin, la </w:t>
                      </w:r>
                      <w:r w:rsidRPr="006C11EC">
                        <w:rPr>
                          <w:b/>
                          <w:bCs/>
                          <w:sz w:val="24"/>
                          <w:szCs w:val="24"/>
                        </w:rPr>
                        <w:t>découverte et l’élargissement des horizons culturels</w:t>
                      </w:r>
                      <w:r w:rsidRPr="006C11EC">
                        <w:rPr>
                          <w:sz w:val="24"/>
                          <w:szCs w:val="24"/>
                        </w:rPr>
                        <w:t xml:space="preserve"> sont des attentes fortes chez tous les profils interrogés. Que ce soit à travers des recommandations personnalisées, des événements locaux ou des espaces d’échange entre passionnés, l’application doit offrir une véritable plus-value en matière d’exploration culturelle. Cette dimension de partage et de transmission est particulièrement importante pour Anna et Lyot, qui utilisent déjà les réseaux sociaux pour ces usages.</w:t>
                      </w:r>
                    </w:p>
                    <w:p w14:paraId="1CE7FDFA" w14:textId="77777777" w:rsidR="006C11EC" w:rsidRPr="006C11EC" w:rsidRDefault="006C11EC" w:rsidP="006C11EC">
                      <w:pPr>
                        <w:rPr>
                          <w:sz w:val="24"/>
                          <w:szCs w:val="24"/>
                        </w:rPr>
                      </w:pPr>
                      <w:r w:rsidRPr="006C11EC">
                        <w:rPr>
                          <w:sz w:val="24"/>
                          <w:szCs w:val="24"/>
                        </w:rPr>
                        <w:t xml:space="preserve">En somme, pour répondre aux attentes des utilisateurs potentiels, l’application devra être </w:t>
                      </w:r>
                      <w:r w:rsidRPr="006C11EC">
                        <w:rPr>
                          <w:b/>
                          <w:bCs/>
                          <w:sz w:val="24"/>
                          <w:szCs w:val="24"/>
                        </w:rPr>
                        <w:t>gratuite, personnalisée et interactive</w:t>
                      </w:r>
                      <w:r w:rsidRPr="006C11EC">
                        <w:rPr>
                          <w:sz w:val="24"/>
                          <w:szCs w:val="24"/>
                        </w:rPr>
                        <w:t>, tout en restant flexible et inclusive. Elle devra proposer des outils favorisant la découverte culturelle (recommandations, alertes événements), encourager le partage et l’échange entre passionnés (salons de discussion, critiques entre amis), tout en laissant à chacun la liberté d’y participer à son rythme. Ces éléments permettront de créer une plateforme engageante, répondant aux attentes diverses des utilisateurs, qu’ils soient novices ou déjà habitués aux outils numériques culturels.</w:t>
                      </w:r>
                    </w:p>
                    <w:p w14:paraId="21939FB7" w14:textId="77777777" w:rsidR="006C11EC" w:rsidRPr="006C11EC" w:rsidRDefault="006C11EC" w:rsidP="006C11EC">
                      <w:pPr>
                        <w:pStyle w:val="My"/>
                        <w:rPr>
                          <w:rStyle w:val="sowc"/>
                          <w:rFonts w:cs="Times New Roman"/>
                          <w:lang w:val="fr-FR"/>
                        </w:rPr>
                      </w:pPr>
                    </w:p>
                  </w:txbxContent>
                </v:textbox>
                <w10:wrap anchory="page"/>
              </v:shape>
            </w:pict>
          </mc:Fallback>
        </mc:AlternateContent>
      </w:r>
      <w:r>
        <w:rPr>
          <w:rFonts w:ascii="Verdana" w:hAnsi="Verdana"/>
          <w:sz w:val="26"/>
          <w:szCs w:val="26"/>
        </w:rPr>
        <w:tab/>
      </w:r>
    </w:p>
    <w:p w14:paraId="4EA1EEB4" w14:textId="19C335EE" w:rsidR="00ED6871" w:rsidRDefault="00ED6871" w:rsidP="00ED6871">
      <w:pPr>
        <w:rPr>
          <w:rFonts w:ascii="Verdana" w:hAnsi="Verdana"/>
          <w:sz w:val="26"/>
          <w:szCs w:val="26"/>
        </w:rPr>
      </w:pPr>
      <w:r>
        <w:rPr>
          <w:noProof/>
        </w:rPr>
        <w:drawing>
          <wp:anchor distT="0" distB="0" distL="114300" distR="114300" simplePos="0" relativeHeight="251674624" behindDoc="0" locked="0" layoutInCell="1" allowOverlap="1" wp14:anchorId="7E3BE414" wp14:editId="7370DBCE">
            <wp:simplePos x="0" y="0"/>
            <wp:positionH relativeFrom="column">
              <wp:posOffset>6720840</wp:posOffset>
            </wp:positionH>
            <wp:positionV relativeFrom="paragraph">
              <wp:posOffset>62865</wp:posOffset>
            </wp:positionV>
            <wp:extent cx="757555" cy="749300"/>
            <wp:effectExtent l="0" t="0" r="4445" b="0"/>
            <wp:wrapThrough wrapText="bothSides">
              <wp:wrapPolygon edited="0">
                <wp:start x="7604" y="0"/>
                <wp:lineTo x="4889" y="1098"/>
                <wp:lineTo x="0" y="6590"/>
                <wp:lineTo x="0" y="12081"/>
                <wp:lineTo x="1630" y="18122"/>
                <wp:lineTo x="7061" y="20868"/>
                <wp:lineTo x="8148" y="20868"/>
                <wp:lineTo x="14122" y="20868"/>
                <wp:lineTo x="15209" y="20868"/>
                <wp:lineTo x="19011" y="18122"/>
                <wp:lineTo x="21184" y="14827"/>
                <wp:lineTo x="21184" y="2197"/>
                <wp:lineTo x="13579" y="0"/>
                <wp:lineTo x="7604" y="0"/>
              </wp:wrapPolygon>
            </wp:wrapThrough>
            <wp:docPr id="16" name="Image 16" descr="Free PNG transparent image download, size: 828x82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 PNG transparent image download, size: 828x820p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7555" cy="749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8AE983" w14:textId="06907735" w:rsidR="00ED6871" w:rsidRDefault="00ED6871" w:rsidP="00ED6871">
      <w:pPr>
        <w:jc w:val="right"/>
        <w:rPr>
          <w:rFonts w:ascii="Verdana" w:hAnsi="Verdana"/>
          <w:sz w:val="26"/>
          <w:szCs w:val="26"/>
        </w:rPr>
      </w:pPr>
    </w:p>
    <w:p w14:paraId="6F39E3FF" w14:textId="203A6DAF" w:rsidR="00ED6871" w:rsidRPr="00ED6871" w:rsidRDefault="00ED6871" w:rsidP="00ED6871">
      <w:pPr>
        <w:rPr>
          <w:rFonts w:ascii="Verdana" w:hAnsi="Verdana"/>
          <w:sz w:val="26"/>
          <w:szCs w:val="26"/>
        </w:rPr>
      </w:pPr>
    </w:p>
    <w:p w14:paraId="7C8E9149" w14:textId="04689F00" w:rsidR="00ED6871" w:rsidRPr="00ED6871" w:rsidRDefault="00ED6871" w:rsidP="00ED6871">
      <w:pPr>
        <w:rPr>
          <w:rFonts w:ascii="Verdana" w:hAnsi="Verdana"/>
          <w:sz w:val="26"/>
          <w:szCs w:val="26"/>
        </w:rPr>
      </w:pPr>
    </w:p>
    <w:p w14:paraId="3CA871AE" w14:textId="53C2832C" w:rsidR="00ED6871" w:rsidRPr="00ED6871" w:rsidRDefault="00ED6871" w:rsidP="00ED6871">
      <w:pPr>
        <w:rPr>
          <w:rFonts w:ascii="Verdana" w:hAnsi="Verdana"/>
          <w:sz w:val="26"/>
          <w:szCs w:val="26"/>
        </w:rPr>
      </w:pPr>
      <w:r>
        <w:rPr>
          <w:noProof/>
        </w:rPr>
        <w:drawing>
          <wp:anchor distT="0" distB="0" distL="114300" distR="114300" simplePos="0" relativeHeight="251675648" behindDoc="0" locked="0" layoutInCell="1" allowOverlap="1" wp14:anchorId="6EBE9211" wp14:editId="1E2F9CAB">
            <wp:simplePos x="0" y="0"/>
            <wp:positionH relativeFrom="margin">
              <wp:align>left</wp:align>
            </wp:positionH>
            <wp:positionV relativeFrom="paragraph">
              <wp:posOffset>70486</wp:posOffset>
            </wp:positionV>
            <wp:extent cx="579120" cy="579120"/>
            <wp:effectExtent l="38100" t="57150" r="49530" b="49530"/>
            <wp:wrapThrough wrapText="bothSides">
              <wp:wrapPolygon edited="0">
                <wp:start x="13923" y="-1778"/>
                <wp:lineTo x="2661" y="-3884"/>
                <wp:lineTo x="-2528" y="12360"/>
                <wp:lineTo x="2294" y="20614"/>
                <wp:lineTo x="9063" y="22776"/>
                <wp:lineTo x="10172" y="21639"/>
                <wp:lineTo x="21998" y="14974"/>
                <wp:lineTo x="23079" y="11590"/>
                <wp:lineTo x="18905" y="1306"/>
                <wp:lineTo x="16630" y="-913"/>
                <wp:lineTo x="13923" y="-1778"/>
              </wp:wrapPolygon>
            </wp:wrapThrough>
            <wp:docPr id="18" name="Image 18" descr="Personnalisation - Icônes interface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rsonnalisation - Icônes interface gratuit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0537052">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2BAA" w14:textId="5DCD46B3" w:rsidR="00ED6871" w:rsidRPr="00ED6871" w:rsidRDefault="00ED6871" w:rsidP="00ED6871">
      <w:pPr>
        <w:rPr>
          <w:rFonts w:ascii="Verdana" w:hAnsi="Verdana"/>
          <w:sz w:val="26"/>
          <w:szCs w:val="26"/>
        </w:rPr>
      </w:pPr>
    </w:p>
    <w:p w14:paraId="419246AF" w14:textId="0493CB30" w:rsidR="00ED6871" w:rsidRPr="00ED6871" w:rsidRDefault="00ED6871" w:rsidP="00ED6871">
      <w:pPr>
        <w:rPr>
          <w:rFonts w:ascii="Verdana" w:hAnsi="Verdana"/>
          <w:sz w:val="26"/>
          <w:szCs w:val="26"/>
        </w:rPr>
      </w:pPr>
    </w:p>
    <w:p w14:paraId="78BBB045" w14:textId="126B1FFB" w:rsidR="00ED6871" w:rsidRPr="00ED6871" w:rsidRDefault="00ED6871" w:rsidP="00ED6871">
      <w:pPr>
        <w:rPr>
          <w:rFonts w:ascii="Verdana" w:hAnsi="Verdana"/>
          <w:sz w:val="26"/>
          <w:szCs w:val="26"/>
        </w:rPr>
      </w:pPr>
    </w:p>
    <w:p w14:paraId="1724C418" w14:textId="60E5322B" w:rsidR="00ED6871" w:rsidRDefault="00ED6871" w:rsidP="00ED6871">
      <w:pPr>
        <w:rPr>
          <w:rFonts w:ascii="Verdana" w:hAnsi="Verdana"/>
          <w:sz w:val="26"/>
          <w:szCs w:val="26"/>
        </w:rPr>
      </w:pPr>
    </w:p>
    <w:p w14:paraId="67CB707B" w14:textId="239A17A7" w:rsidR="00ED6871" w:rsidRDefault="00ED6871" w:rsidP="00ED6871">
      <w:pPr>
        <w:rPr>
          <w:rFonts w:ascii="Verdana" w:hAnsi="Verdana"/>
          <w:sz w:val="26"/>
          <w:szCs w:val="26"/>
        </w:rPr>
      </w:pPr>
    </w:p>
    <w:p w14:paraId="698A18BD" w14:textId="45DCB67D" w:rsidR="00ED6871" w:rsidRPr="00ED6871" w:rsidRDefault="00ED6871" w:rsidP="00ED6871">
      <w:pPr>
        <w:rPr>
          <w:rFonts w:ascii="Verdana" w:hAnsi="Verdana"/>
          <w:sz w:val="26"/>
          <w:szCs w:val="26"/>
        </w:rPr>
      </w:pPr>
    </w:p>
    <w:p w14:paraId="3F51A9A9" w14:textId="3AE6807A" w:rsidR="00ED6871" w:rsidRPr="00ED6871" w:rsidRDefault="00ED6871" w:rsidP="00ED6871">
      <w:pPr>
        <w:rPr>
          <w:rFonts w:ascii="Verdana" w:hAnsi="Verdana"/>
          <w:sz w:val="26"/>
          <w:szCs w:val="26"/>
        </w:rPr>
      </w:pPr>
    </w:p>
    <w:p w14:paraId="37DB981F" w14:textId="7E67A1E4" w:rsidR="00ED6871" w:rsidRPr="00ED6871" w:rsidRDefault="00ED6871" w:rsidP="00ED6871">
      <w:pPr>
        <w:rPr>
          <w:rFonts w:ascii="Verdana" w:hAnsi="Verdana"/>
          <w:sz w:val="26"/>
          <w:szCs w:val="26"/>
        </w:rPr>
      </w:pPr>
    </w:p>
    <w:p w14:paraId="68BAB6B7" w14:textId="11557944" w:rsidR="00ED6871" w:rsidRPr="00ED6871" w:rsidRDefault="00ED6871" w:rsidP="00ED6871">
      <w:pPr>
        <w:rPr>
          <w:rFonts w:ascii="Verdana" w:hAnsi="Verdana"/>
          <w:sz w:val="26"/>
          <w:szCs w:val="26"/>
        </w:rPr>
      </w:pPr>
      <w:r>
        <w:rPr>
          <w:noProof/>
        </w:rPr>
        <w:drawing>
          <wp:anchor distT="0" distB="0" distL="114300" distR="114300" simplePos="0" relativeHeight="251676672" behindDoc="0" locked="0" layoutInCell="1" allowOverlap="1" wp14:anchorId="229DBFCD" wp14:editId="3DF57FED">
            <wp:simplePos x="0" y="0"/>
            <wp:positionH relativeFrom="page">
              <wp:align>right</wp:align>
            </wp:positionH>
            <wp:positionV relativeFrom="paragraph">
              <wp:posOffset>186690</wp:posOffset>
            </wp:positionV>
            <wp:extent cx="762000" cy="762000"/>
            <wp:effectExtent l="0" t="0" r="0" b="0"/>
            <wp:wrapThrough wrapText="bothSides">
              <wp:wrapPolygon edited="0">
                <wp:start x="8640" y="0"/>
                <wp:lineTo x="1080" y="4320"/>
                <wp:lineTo x="0" y="5400"/>
                <wp:lineTo x="540" y="15660"/>
                <wp:lineTo x="1080" y="17280"/>
                <wp:lineTo x="4860" y="19440"/>
                <wp:lineTo x="6480" y="21060"/>
                <wp:lineTo x="12420" y="21060"/>
                <wp:lineTo x="12960" y="21060"/>
                <wp:lineTo x="18360" y="17820"/>
                <wp:lineTo x="20520" y="17280"/>
                <wp:lineTo x="20520" y="4860"/>
                <wp:lineTo x="15660" y="0"/>
                <wp:lineTo x="8640" y="0"/>
              </wp:wrapPolygon>
            </wp:wrapThrough>
            <wp:docPr id="19" name="Image 19" descr="Culture - Icônes gens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lture - Icônes gens gratuit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45598" w14:textId="0E397374" w:rsidR="00ED6871" w:rsidRDefault="00ED6871" w:rsidP="00ED6871">
      <w:pPr>
        <w:jc w:val="right"/>
        <w:rPr>
          <w:rFonts w:ascii="Verdana" w:hAnsi="Verdana"/>
          <w:sz w:val="26"/>
          <w:szCs w:val="26"/>
        </w:rPr>
      </w:pPr>
    </w:p>
    <w:p w14:paraId="4D0EE023" w14:textId="6E818808" w:rsidR="00ED6871" w:rsidRPr="00ED6871" w:rsidRDefault="00ED6871" w:rsidP="00ED6871">
      <w:pPr>
        <w:rPr>
          <w:rFonts w:ascii="Verdana" w:hAnsi="Verdana"/>
          <w:sz w:val="26"/>
          <w:szCs w:val="26"/>
        </w:rPr>
      </w:pPr>
    </w:p>
    <w:p w14:paraId="7A4C83E1" w14:textId="646C3B02" w:rsidR="00ED6871" w:rsidRPr="00ED6871" w:rsidRDefault="00ED6871" w:rsidP="00ED6871">
      <w:pPr>
        <w:rPr>
          <w:rFonts w:ascii="Verdana" w:hAnsi="Verdana"/>
          <w:sz w:val="26"/>
          <w:szCs w:val="26"/>
        </w:rPr>
      </w:pPr>
    </w:p>
    <w:p w14:paraId="2720A7B3" w14:textId="2ACE4E0D" w:rsidR="00ED6871" w:rsidRDefault="00ED6871" w:rsidP="00ED6871">
      <w:pPr>
        <w:rPr>
          <w:rFonts w:ascii="Verdana" w:hAnsi="Verdana"/>
          <w:sz w:val="26"/>
          <w:szCs w:val="26"/>
        </w:rPr>
      </w:pPr>
    </w:p>
    <w:p w14:paraId="47952243" w14:textId="77777777" w:rsidR="00ED6871" w:rsidRPr="00ED6871" w:rsidRDefault="00ED6871" w:rsidP="00ED6871">
      <w:pPr>
        <w:ind w:firstLine="708"/>
        <w:rPr>
          <w:rFonts w:ascii="Verdana" w:hAnsi="Verdana"/>
          <w:sz w:val="26"/>
          <w:szCs w:val="26"/>
        </w:rPr>
      </w:pPr>
    </w:p>
    <w:sectPr w:rsidR="00ED6871" w:rsidRPr="00ED6871" w:rsidSect="002D2E2F">
      <w:headerReference w:type="default" r:id="rId12"/>
      <w:footerReference w:type="default" r:id="rId13"/>
      <w:pgSz w:w="11906" w:h="16838"/>
      <w:pgMar w:top="0" w:right="26" w:bottom="0" w:left="0" w:header="708" w:footer="3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A1134" w14:textId="77777777" w:rsidR="00754E55" w:rsidRDefault="00754E55">
      <w:r>
        <w:separator/>
      </w:r>
    </w:p>
  </w:endnote>
  <w:endnote w:type="continuationSeparator" w:id="0">
    <w:p w14:paraId="17718F9F" w14:textId="77777777" w:rsidR="00754E55" w:rsidRDefault="00754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Futura LT">
    <w:altName w:val="Century Gothic"/>
    <w:charset w:val="00"/>
    <w:family w:val="auto"/>
    <w:pitch w:val="variable"/>
    <w:sig w:usb0="800000AF" w:usb1="40000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D1F4E" w14:textId="0A46C77C" w:rsidR="006C11EC" w:rsidRPr="00B3059B" w:rsidRDefault="008E7E0B" w:rsidP="006C11EC">
    <w:pPr>
      <w:pStyle w:val="Pieddepage"/>
      <w:tabs>
        <w:tab w:val="clear" w:pos="4677"/>
        <w:tab w:val="center" w:pos="2160"/>
      </w:tabs>
      <w:ind w:left="540" w:right="540"/>
      <w:jc w:val="right"/>
      <w:rPr>
        <w:rFonts w:ascii="Verdana" w:hAnsi="Verdana"/>
        <w:noProof/>
      </w:rPr>
    </w:pPr>
    <w:r>
      <w:rPr>
        <w:rFonts w:ascii="Verdana" w:hAnsi="Verdana"/>
        <w:noProof/>
        <w:lang w:val="ru-RU" w:eastAsia="ru-RU"/>
      </w:rPr>
      <mc:AlternateContent>
        <mc:Choice Requires="wps">
          <w:drawing>
            <wp:anchor distT="0" distB="0" distL="114300" distR="114300" simplePos="0" relativeHeight="251657728" behindDoc="0" locked="0" layoutInCell="1" allowOverlap="1" wp14:anchorId="0188ECBB" wp14:editId="7CEE8092">
              <wp:simplePos x="0" y="0"/>
              <wp:positionH relativeFrom="column">
                <wp:posOffset>228600</wp:posOffset>
              </wp:positionH>
              <wp:positionV relativeFrom="paragraph">
                <wp:posOffset>-123190</wp:posOffset>
              </wp:positionV>
              <wp:extent cx="7086600" cy="0"/>
              <wp:effectExtent l="9525" t="10160" r="9525" b="889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79DC5"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9.7pt" to="8in,-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"/>
          </w:pict>
        </mc:Fallback>
      </mc:AlternateContent>
    </w:r>
    <w:r w:rsidR="00664743" w:rsidRPr="00B3059B">
      <w:rPr>
        <w:rFonts w:ascii="Verdana" w:hAnsi="Verdana"/>
        <w:noProof/>
      </w:rPr>
      <w:t xml:space="preserve"> </w:t>
    </w:r>
    <w:r w:rsidR="00664743" w:rsidRPr="00B3059B">
      <w:rPr>
        <w:rFonts w:ascii="Verdana" w:hAnsi="Verdana"/>
        <w:noProof/>
      </w:rPr>
      <w:fldChar w:fldCharType="begin"/>
    </w:r>
    <w:r w:rsidR="00664743" w:rsidRPr="00B3059B">
      <w:rPr>
        <w:rFonts w:ascii="Verdana" w:hAnsi="Verdana"/>
        <w:noProof/>
      </w:rPr>
      <w:instrText xml:space="preserve"> PAGE </w:instrText>
    </w:r>
    <w:r w:rsidR="00664743" w:rsidRPr="00B3059B">
      <w:rPr>
        <w:rFonts w:ascii="Verdana" w:hAnsi="Verdana"/>
        <w:noProof/>
      </w:rPr>
      <w:fldChar w:fldCharType="separate"/>
    </w:r>
    <w:r>
      <w:rPr>
        <w:rFonts w:ascii="Verdana" w:hAnsi="Verdana"/>
        <w:noProof/>
      </w:rPr>
      <w:t>3</w:t>
    </w:r>
    <w:r w:rsidR="00664743" w:rsidRPr="00B3059B">
      <w:rPr>
        <w:rFonts w:ascii="Verdana" w:hAnsi="Verdana"/>
        <w:noProof/>
      </w:rPr>
      <w:fldChar w:fldCharType="end"/>
    </w:r>
    <w:r w:rsidR="00664743" w:rsidRPr="00B3059B">
      <w:rPr>
        <w:rFonts w:ascii="Verdana" w:hAnsi="Verdana"/>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EF93C" w14:textId="77777777" w:rsidR="00754E55" w:rsidRDefault="00754E55">
      <w:r>
        <w:separator/>
      </w:r>
    </w:p>
  </w:footnote>
  <w:footnote w:type="continuationSeparator" w:id="0">
    <w:p w14:paraId="0644077E" w14:textId="77777777" w:rsidR="00754E55" w:rsidRDefault="00754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1CE29" w14:textId="77777777" w:rsidR="002D2E2F" w:rsidRPr="00B3059B" w:rsidRDefault="002D2E2F" w:rsidP="002D2E2F">
    <w:pPr>
      <w:pStyle w:val="En-tte"/>
      <w:ind w:left="5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o:colormru v:ext="edit" colors="#d24d06,#cd6724,#ddd,#efa82c,#cd9b17,#f7e8c7,#ff8001,#fad43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26"/>
    <w:rsid w:val="0003594A"/>
    <w:rsid w:val="000557AF"/>
    <w:rsid w:val="0005772C"/>
    <w:rsid w:val="000700BE"/>
    <w:rsid w:val="0008305E"/>
    <w:rsid w:val="000A0694"/>
    <w:rsid w:val="000A06FB"/>
    <w:rsid w:val="000A0B9C"/>
    <w:rsid w:val="000A5119"/>
    <w:rsid w:val="000A7690"/>
    <w:rsid w:val="000D287E"/>
    <w:rsid w:val="000D28C5"/>
    <w:rsid w:val="000D42B4"/>
    <w:rsid w:val="001031AE"/>
    <w:rsid w:val="00105DAB"/>
    <w:rsid w:val="00110552"/>
    <w:rsid w:val="00121780"/>
    <w:rsid w:val="00137852"/>
    <w:rsid w:val="001379E9"/>
    <w:rsid w:val="001511BD"/>
    <w:rsid w:val="001629C6"/>
    <w:rsid w:val="00170756"/>
    <w:rsid w:val="00186BD1"/>
    <w:rsid w:val="00196281"/>
    <w:rsid w:val="001A17BC"/>
    <w:rsid w:val="001B311B"/>
    <w:rsid w:val="001D37D6"/>
    <w:rsid w:val="001D4728"/>
    <w:rsid w:val="001F17E3"/>
    <w:rsid w:val="00233CCF"/>
    <w:rsid w:val="00245FB0"/>
    <w:rsid w:val="00251B35"/>
    <w:rsid w:val="00277ADB"/>
    <w:rsid w:val="0028061D"/>
    <w:rsid w:val="002810D4"/>
    <w:rsid w:val="002A4F43"/>
    <w:rsid w:val="002D2E2F"/>
    <w:rsid w:val="002D7216"/>
    <w:rsid w:val="00350E63"/>
    <w:rsid w:val="003776DF"/>
    <w:rsid w:val="00395555"/>
    <w:rsid w:val="003B02D1"/>
    <w:rsid w:val="003B06ED"/>
    <w:rsid w:val="003B29CE"/>
    <w:rsid w:val="003D6202"/>
    <w:rsid w:val="003E46D9"/>
    <w:rsid w:val="003E514C"/>
    <w:rsid w:val="003F320B"/>
    <w:rsid w:val="00400226"/>
    <w:rsid w:val="00401598"/>
    <w:rsid w:val="004248D6"/>
    <w:rsid w:val="004413B9"/>
    <w:rsid w:val="004478A2"/>
    <w:rsid w:val="00456B8A"/>
    <w:rsid w:val="00462184"/>
    <w:rsid w:val="0046341C"/>
    <w:rsid w:val="00464EAF"/>
    <w:rsid w:val="00487531"/>
    <w:rsid w:val="00490C12"/>
    <w:rsid w:val="004A61C2"/>
    <w:rsid w:val="004A73BF"/>
    <w:rsid w:val="004D6307"/>
    <w:rsid w:val="004F173D"/>
    <w:rsid w:val="004F6FD5"/>
    <w:rsid w:val="00514254"/>
    <w:rsid w:val="005312DD"/>
    <w:rsid w:val="00542408"/>
    <w:rsid w:val="005428E2"/>
    <w:rsid w:val="005521D8"/>
    <w:rsid w:val="005659D2"/>
    <w:rsid w:val="005B2F01"/>
    <w:rsid w:val="005D28FC"/>
    <w:rsid w:val="005D4644"/>
    <w:rsid w:val="005D5995"/>
    <w:rsid w:val="005D7A8C"/>
    <w:rsid w:val="005F0D10"/>
    <w:rsid w:val="00613870"/>
    <w:rsid w:val="00620AD1"/>
    <w:rsid w:val="0062270E"/>
    <w:rsid w:val="00651189"/>
    <w:rsid w:val="0065314E"/>
    <w:rsid w:val="00664743"/>
    <w:rsid w:val="0066658E"/>
    <w:rsid w:val="00670CBA"/>
    <w:rsid w:val="006877B6"/>
    <w:rsid w:val="006B053E"/>
    <w:rsid w:val="006C11EC"/>
    <w:rsid w:val="00705115"/>
    <w:rsid w:val="00712871"/>
    <w:rsid w:val="00713057"/>
    <w:rsid w:val="00714ED1"/>
    <w:rsid w:val="007208DF"/>
    <w:rsid w:val="0074259F"/>
    <w:rsid w:val="00754E55"/>
    <w:rsid w:val="00785EF6"/>
    <w:rsid w:val="00786C53"/>
    <w:rsid w:val="007C62CF"/>
    <w:rsid w:val="007D088D"/>
    <w:rsid w:val="007D5AC1"/>
    <w:rsid w:val="00807046"/>
    <w:rsid w:val="008150E1"/>
    <w:rsid w:val="00815DCC"/>
    <w:rsid w:val="00826808"/>
    <w:rsid w:val="00846BFF"/>
    <w:rsid w:val="00861633"/>
    <w:rsid w:val="00861F16"/>
    <w:rsid w:val="008A2396"/>
    <w:rsid w:val="008D5AE9"/>
    <w:rsid w:val="008E7E0B"/>
    <w:rsid w:val="008F6AF1"/>
    <w:rsid w:val="00911927"/>
    <w:rsid w:val="00916CC1"/>
    <w:rsid w:val="00917178"/>
    <w:rsid w:val="009213E1"/>
    <w:rsid w:val="009424FF"/>
    <w:rsid w:val="00957114"/>
    <w:rsid w:val="009C4667"/>
    <w:rsid w:val="009E6C07"/>
    <w:rsid w:val="009F1533"/>
    <w:rsid w:val="00A31FBA"/>
    <w:rsid w:val="00A32C1E"/>
    <w:rsid w:val="00A37E8F"/>
    <w:rsid w:val="00A51426"/>
    <w:rsid w:val="00A570C2"/>
    <w:rsid w:val="00A80198"/>
    <w:rsid w:val="00AE631F"/>
    <w:rsid w:val="00AE66E4"/>
    <w:rsid w:val="00B22718"/>
    <w:rsid w:val="00B23772"/>
    <w:rsid w:val="00B250EE"/>
    <w:rsid w:val="00B267F5"/>
    <w:rsid w:val="00B3059B"/>
    <w:rsid w:val="00B30707"/>
    <w:rsid w:val="00B30918"/>
    <w:rsid w:val="00B62F80"/>
    <w:rsid w:val="00B827F7"/>
    <w:rsid w:val="00BA797B"/>
    <w:rsid w:val="00BC7C6A"/>
    <w:rsid w:val="00BE34C5"/>
    <w:rsid w:val="00BE612A"/>
    <w:rsid w:val="00BF17FC"/>
    <w:rsid w:val="00BF3930"/>
    <w:rsid w:val="00C21369"/>
    <w:rsid w:val="00C25A3E"/>
    <w:rsid w:val="00C26EE4"/>
    <w:rsid w:val="00C27CCF"/>
    <w:rsid w:val="00C3414C"/>
    <w:rsid w:val="00C3734D"/>
    <w:rsid w:val="00C413DE"/>
    <w:rsid w:val="00C56D4E"/>
    <w:rsid w:val="00C751CB"/>
    <w:rsid w:val="00C875D7"/>
    <w:rsid w:val="00C97628"/>
    <w:rsid w:val="00CA36A0"/>
    <w:rsid w:val="00CB0577"/>
    <w:rsid w:val="00CB074A"/>
    <w:rsid w:val="00CD3768"/>
    <w:rsid w:val="00CD42AA"/>
    <w:rsid w:val="00CD6687"/>
    <w:rsid w:val="00CE1F92"/>
    <w:rsid w:val="00D01B48"/>
    <w:rsid w:val="00D0219C"/>
    <w:rsid w:val="00D12494"/>
    <w:rsid w:val="00D278F8"/>
    <w:rsid w:val="00D3445C"/>
    <w:rsid w:val="00D83470"/>
    <w:rsid w:val="00DB4667"/>
    <w:rsid w:val="00DB46CD"/>
    <w:rsid w:val="00DB49CD"/>
    <w:rsid w:val="00E06F59"/>
    <w:rsid w:val="00E140AC"/>
    <w:rsid w:val="00E50264"/>
    <w:rsid w:val="00E55666"/>
    <w:rsid w:val="00E9456D"/>
    <w:rsid w:val="00EA07D3"/>
    <w:rsid w:val="00EA264C"/>
    <w:rsid w:val="00EB1FAE"/>
    <w:rsid w:val="00ED6871"/>
    <w:rsid w:val="00F0441F"/>
    <w:rsid w:val="00F331F5"/>
    <w:rsid w:val="00F406CE"/>
    <w:rsid w:val="00F515E5"/>
    <w:rsid w:val="00F61598"/>
    <w:rsid w:val="00F67D3A"/>
    <w:rsid w:val="00F85424"/>
    <w:rsid w:val="00F902F6"/>
    <w:rsid w:val="00F9296A"/>
    <w:rsid w:val="00F93A18"/>
    <w:rsid w:val="00FA7A4B"/>
    <w:rsid w:val="00FB40E4"/>
    <w:rsid w:val="00FB435D"/>
    <w:rsid w:val="00FC621B"/>
    <w:rsid w:val="00FD5515"/>
    <w:rsid w:val="00FE506B"/>
    <w:rsid w:val="00FF6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4d06,#cd6724,#ddd,#efa82c,#cd9b17,#f7e8c7,#ff8001,#fad431"/>
    </o:shapedefaults>
    <o:shapelayout v:ext="edit">
      <o:idmap v:ext="edit" data="1"/>
    </o:shapelayout>
  </w:shapeDefaults>
  <w:decimalSymbol w:val=","/>
  <w:listSeparator w:val=";"/>
  <w14:docId w14:val="63FC1B6A"/>
  <w15:docId w15:val="{F1DB3694-833C-4081-ADA8-C60CCFB3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11EC"/>
    <w:pPr>
      <w:spacing w:after="160" w:line="259" w:lineRule="auto"/>
    </w:pPr>
    <w:rPr>
      <w:rFonts w:asciiTheme="minorHAnsi" w:eastAsiaTheme="minorHAnsi" w:hAnsiTheme="minorHAnsi" w:cstheme="minorBidi"/>
      <w:sz w:val="22"/>
      <w:szCs w:val="22"/>
      <w:lang w:val="fr-FR" w:eastAsia="en-US"/>
    </w:rPr>
  </w:style>
  <w:style w:type="paragraph" w:styleId="Titre1">
    <w:name w:val="heading 1"/>
    <w:basedOn w:val="Normal"/>
    <w:next w:val="Normal"/>
    <w:qFormat/>
    <w:rsid w:val="00277ADB"/>
    <w:pPr>
      <w:keepNext/>
      <w:spacing w:before="240" w:after="60" w:line="240" w:lineRule="auto"/>
      <w:outlineLvl w:val="0"/>
    </w:pPr>
    <w:rPr>
      <w:rFonts w:ascii="Arial" w:eastAsia="Batang" w:hAnsi="Arial" w:cs="Arial"/>
      <w:b/>
      <w:bCs/>
      <w:kern w:val="32"/>
      <w:sz w:val="32"/>
      <w:szCs w:val="32"/>
      <w:lang w:val="en-US" w:eastAsia="ko-K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
    <w:name w:val="Стиль1"/>
    <w:basedOn w:val="Normal"/>
    <w:rsid w:val="00D278F8"/>
  </w:style>
  <w:style w:type="paragraph" w:styleId="En-tte">
    <w:name w:val="header"/>
    <w:basedOn w:val="Normal"/>
    <w:rsid w:val="007D5AC1"/>
    <w:pPr>
      <w:tabs>
        <w:tab w:val="center" w:pos="4677"/>
        <w:tab w:val="right" w:pos="9355"/>
      </w:tabs>
      <w:spacing w:after="0" w:line="240" w:lineRule="auto"/>
    </w:pPr>
    <w:rPr>
      <w:rFonts w:ascii="Times New Roman" w:eastAsia="Batang" w:hAnsi="Times New Roman" w:cs="Times New Roman"/>
      <w:sz w:val="24"/>
      <w:szCs w:val="24"/>
      <w:lang w:val="en-US" w:eastAsia="ko-KR"/>
    </w:rPr>
  </w:style>
  <w:style w:type="paragraph" w:styleId="Pieddepage">
    <w:name w:val="footer"/>
    <w:basedOn w:val="Normal"/>
    <w:rsid w:val="007D5AC1"/>
    <w:pPr>
      <w:tabs>
        <w:tab w:val="center" w:pos="4677"/>
        <w:tab w:val="right" w:pos="9355"/>
      </w:tabs>
      <w:spacing w:after="0" w:line="240" w:lineRule="auto"/>
    </w:pPr>
    <w:rPr>
      <w:rFonts w:ascii="Times New Roman" w:eastAsia="Batang" w:hAnsi="Times New Roman" w:cs="Times New Roman"/>
      <w:sz w:val="24"/>
      <w:szCs w:val="24"/>
      <w:lang w:val="en-US" w:eastAsia="ko-KR"/>
    </w:rPr>
  </w:style>
  <w:style w:type="character" w:customStyle="1" w:styleId="sowc">
    <w:name w:val="sowc"/>
    <w:basedOn w:val="Policepardfaut"/>
    <w:rsid w:val="001B311B"/>
    <w:rPr>
      <w:rFonts w:ascii="Verdana" w:hAnsi="Verdana"/>
      <w:color w:val="FFFFFF"/>
      <w:sz w:val="26"/>
      <w:szCs w:val="26"/>
    </w:rPr>
  </w:style>
  <w:style w:type="character" w:customStyle="1" w:styleId="howc">
    <w:name w:val="howc"/>
    <w:basedOn w:val="Policepardfaut"/>
    <w:rsid w:val="001A17BC"/>
  </w:style>
  <w:style w:type="paragraph" w:customStyle="1" w:styleId="My">
    <w:name w:val="My"/>
    <w:rsid w:val="00705115"/>
    <w:pPr>
      <w:jc w:val="both"/>
    </w:pPr>
    <w:rPr>
      <w:rFonts w:ascii="Verdana" w:hAnsi="Verdana" w:cs="Arial"/>
      <w:sz w:val="26"/>
      <w:szCs w:val="26"/>
      <w:lang w:val="uk-UA" w:eastAsia="ko-KR"/>
    </w:rPr>
  </w:style>
  <w:style w:type="character" w:styleId="Lienhypertexte">
    <w:name w:val="Hyperlink"/>
    <w:basedOn w:val="Policepardfaut"/>
    <w:rsid w:val="00170756"/>
    <w:rPr>
      <w:color w:val="0000FF"/>
      <w:u w:val="single"/>
    </w:rPr>
  </w:style>
  <w:style w:type="paragraph" w:customStyle="1" w:styleId="MyHeadtitle">
    <w:name w:val="My Head title"/>
    <w:basedOn w:val="Titre1"/>
    <w:rsid w:val="009424FF"/>
    <w:pPr>
      <w:jc w:val="center"/>
    </w:pPr>
    <w:rPr>
      <w:rFonts w:ascii="Futura LT" w:hAnsi="Futura LT"/>
      <w:b w:val="0"/>
      <w:color w:val="0F709A"/>
      <w:sz w:val="56"/>
      <w:szCs w:val="56"/>
    </w:rPr>
  </w:style>
  <w:style w:type="paragraph" w:customStyle="1" w:styleId="Mysubhead">
    <w:name w:val="My subhead"/>
    <w:basedOn w:val="MyHeadtitle"/>
    <w:rsid w:val="003E514C"/>
    <w:pPr>
      <w:jc w:val="left"/>
    </w:pPr>
  </w:style>
  <w:style w:type="character" w:styleId="Numrodepage">
    <w:name w:val="page number"/>
    <w:basedOn w:val="Policepardfaut"/>
    <w:rsid w:val="00F0441F"/>
  </w:style>
  <w:style w:type="paragraph" w:customStyle="1" w:styleId="Style1">
    <w:name w:val="Style1"/>
    <w:basedOn w:val="MyHeadtitle"/>
    <w:rsid w:val="009424FF"/>
    <w:pPr>
      <w:jc w:val="left"/>
    </w:pPr>
    <w:rPr>
      <w:rFonts w:cs="Times New Roman"/>
      <w:sz w:val="160"/>
      <w:szCs w:val="1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so\Desktop\template-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template-word.dotx</Template>
  <TotalTime>15</TotalTime>
  <Pages>5</Pages>
  <Words>25</Words>
  <Characters>148</Characters>
  <Application>Microsoft Office Word</Application>
  <DocSecurity>0</DocSecurity>
  <Lines>1</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PowerPoint Template</vt:lpstr>
      <vt:lpstr>PowerPoint Template</vt:lpstr>
    </vt:vector>
  </TitlesOfParts>
  <Company>I</Company>
  <LinksUpToDate>false</LinksUpToDate>
  <CharactersWithSpaces>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Template</dc:title>
  <dc:creator>Perso</dc:creator>
  <cp:lastModifiedBy>Lucas Cesar</cp:lastModifiedBy>
  <cp:revision>4</cp:revision>
  <dcterms:created xsi:type="dcterms:W3CDTF">2025-03-30T10:27:00Z</dcterms:created>
  <dcterms:modified xsi:type="dcterms:W3CDTF">2025-03-30T10:44:00Z</dcterms:modified>
</cp:coreProperties>
</file>